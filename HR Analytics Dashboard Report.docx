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24FA8A" w14:textId="2E2BFADD" w:rsidR="00952F7D" w:rsidRDefault="00DF198B" w:rsidP="00DF198B">
      <w:pPr>
        <w:pStyle w:val="GraphicAnchor"/>
      </w:pPr>
      <w:r w:rsidRPr="004909D9">
        <w:rPr>
          <w:noProof/>
          <w:lang w:eastAsia="en-AU"/>
        </w:rPr>
        <w:drawing>
          <wp:anchor distT="0" distB="0" distL="114300" distR="114300" simplePos="0" relativeHeight="251658240" behindDoc="1" locked="0" layoutInCell="1" allowOverlap="1" wp14:anchorId="4BC12CDF" wp14:editId="093B5B7E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170"/>
        <w:gridCol w:w="28"/>
        <w:gridCol w:w="1142"/>
        <w:gridCol w:w="57"/>
        <w:gridCol w:w="5995"/>
        <w:gridCol w:w="68"/>
        <w:gridCol w:w="1131"/>
        <w:gridCol w:w="39"/>
        <w:gridCol w:w="1160"/>
      </w:tblGrid>
      <w:tr w:rsidR="00DF198B" w14:paraId="59085C0F" w14:textId="77777777" w:rsidTr="00185F4A">
        <w:trPr>
          <w:trHeight w:val="1083"/>
        </w:trPr>
        <w:tc>
          <w:tcPr>
            <w:tcW w:w="10790" w:type="dxa"/>
            <w:gridSpan w:val="9"/>
          </w:tcPr>
          <w:p w14:paraId="30AC3209" w14:textId="77777777" w:rsidR="00DF198B" w:rsidRDefault="00DF198B"/>
        </w:tc>
      </w:tr>
      <w:tr w:rsidR="00DF198B" w14:paraId="2252CF65" w14:textId="77777777" w:rsidTr="00185F4A">
        <w:trPr>
          <w:trHeight w:val="1068"/>
        </w:trPr>
        <w:tc>
          <w:tcPr>
            <w:tcW w:w="1198" w:type="dxa"/>
            <w:gridSpan w:val="2"/>
            <w:tcBorders>
              <w:right w:val="single" w:sz="18" w:space="0" w:color="476166" w:themeColor="accent1"/>
            </w:tcBorders>
          </w:tcPr>
          <w:p w14:paraId="30C08EA8" w14:textId="77777777" w:rsidR="00DF198B" w:rsidRDefault="00DF198B"/>
        </w:tc>
        <w:tc>
          <w:tcPr>
            <w:tcW w:w="8393" w:type="dxa"/>
            <w:gridSpan w:val="5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662D8963" w14:textId="7B7639E2" w:rsidR="00DF198B" w:rsidRPr="00DF198B" w:rsidRDefault="009E13ED" w:rsidP="00874FE7">
            <w:pPr>
              <w:pStyle w:val="Heading1"/>
            </w:pPr>
            <w:r>
              <w:t xml:space="preserve">HR Analytics Dashboard </w:t>
            </w:r>
          </w:p>
        </w:tc>
        <w:tc>
          <w:tcPr>
            <w:tcW w:w="1199" w:type="dxa"/>
            <w:gridSpan w:val="2"/>
            <w:tcBorders>
              <w:left w:val="single" w:sz="18" w:space="0" w:color="476166" w:themeColor="accent1"/>
            </w:tcBorders>
          </w:tcPr>
          <w:p w14:paraId="7BFC8A4E" w14:textId="77777777" w:rsidR="00DF198B" w:rsidRDefault="00DF198B"/>
        </w:tc>
      </w:tr>
      <w:tr w:rsidR="00DF198B" w14:paraId="6BD0B211" w14:textId="77777777" w:rsidTr="00185F4A">
        <w:trPr>
          <w:trHeight w:val="1837"/>
        </w:trPr>
        <w:tc>
          <w:tcPr>
            <w:tcW w:w="1170" w:type="dxa"/>
          </w:tcPr>
          <w:p w14:paraId="5DEB0F4F" w14:textId="77777777" w:rsidR="00DF198B" w:rsidRDefault="00DF198B"/>
        </w:tc>
        <w:tc>
          <w:tcPr>
            <w:tcW w:w="8460" w:type="dxa"/>
            <w:gridSpan w:val="7"/>
          </w:tcPr>
          <w:p w14:paraId="1DB73DB1" w14:textId="77777777" w:rsidR="00DF198B" w:rsidRDefault="00DF198B"/>
        </w:tc>
        <w:tc>
          <w:tcPr>
            <w:tcW w:w="1160" w:type="dxa"/>
          </w:tcPr>
          <w:p w14:paraId="19C669AC" w14:textId="77777777" w:rsidR="00DF198B" w:rsidRDefault="00DF198B"/>
        </w:tc>
      </w:tr>
      <w:tr w:rsidR="00DF198B" w14:paraId="07D80086" w14:textId="77777777" w:rsidTr="00185F4A">
        <w:trPr>
          <w:trHeight w:val="929"/>
        </w:trPr>
        <w:tc>
          <w:tcPr>
            <w:tcW w:w="2397" w:type="dxa"/>
            <w:gridSpan w:val="4"/>
          </w:tcPr>
          <w:p w14:paraId="404C1410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41AA7437" w14:textId="57BE757A" w:rsidR="00DF198B" w:rsidRPr="00DF198B" w:rsidRDefault="00DF198B" w:rsidP="00DF198B">
            <w:pPr>
              <w:jc w:val="center"/>
              <w:rPr>
                <w:rFonts w:ascii="Georgia" w:hAnsi="Georgia"/>
                <w:sz w:val="48"/>
                <w:szCs w:val="48"/>
              </w:rPr>
            </w:pPr>
          </w:p>
        </w:tc>
        <w:tc>
          <w:tcPr>
            <w:tcW w:w="2398" w:type="dxa"/>
            <w:gridSpan w:val="4"/>
          </w:tcPr>
          <w:p w14:paraId="433949FB" w14:textId="356EE6AA" w:rsidR="00DF198B" w:rsidRDefault="00DF198B"/>
        </w:tc>
      </w:tr>
      <w:tr w:rsidR="00DF198B" w14:paraId="0F81F3BD" w14:textId="77777777" w:rsidTr="00185F4A">
        <w:trPr>
          <w:trHeight w:val="1460"/>
        </w:trPr>
        <w:tc>
          <w:tcPr>
            <w:tcW w:w="2397" w:type="dxa"/>
            <w:gridSpan w:val="4"/>
          </w:tcPr>
          <w:p w14:paraId="0498BC19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2A48A8D6" w14:textId="23FC109E" w:rsidR="009E13ED" w:rsidRDefault="009E13ED" w:rsidP="009E13ED">
            <w:pPr>
              <w:pStyle w:val="Heading2"/>
            </w:pPr>
            <w:r>
              <w:t>Shehroz Umer</w:t>
            </w:r>
          </w:p>
          <w:p w14:paraId="7C4BBDC7" w14:textId="77777777" w:rsidR="009E13ED" w:rsidRPr="009E13ED" w:rsidRDefault="009E13ED" w:rsidP="009E13ED"/>
          <w:p w14:paraId="7073BD8E" w14:textId="0B344C2F" w:rsidR="009E13ED" w:rsidRPr="009E13ED" w:rsidRDefault="009E13ED" w:rsidP="009E13ED">
            <w:pPr>
              <w:jc w:val="center"/>
            </w:pPr>
            <w:r>
              <w:t>24L- 7375</w:t>
            </w:r>
          </w:p>
          <w:p w14:paraId="7274AD06" w14:textId="33732CC2" w:rsidR="009E13ED" w:rsidRPr="009E13ED" w:rsidRDefault="009E13ED" w:rsidP="009E13ED">
            <w:pPr>
              <w:jc w:val="center"/>
            </w:pPr>
            <w:r>
              <w:t>MSBA 1(A)</w:t>
            </w:r>
          </w:p>
        </w:tc>
        <w:tc>
          <w:tcPr>
            <w:tcW w:w="2398" w:type="dxa"/>
            <w:gridSpan w:val="4"/>
          </w:tcPr>
          <w:p w14:paraId="011EA3E3" w14:textId="77777777" w:rsidR="00DF198B" w:rsidRDefault="00DF198B"/>
        </w:tc>
      </w:tr>
      <w:tr w:rsidR="00DF198B" w14:paraId="659687ED" w14:textId="77777777" w:rsidTr="00185F4A">
        <w:trPr>
          <w:trHeight w:val="7176"/>
        </w:trPr>
        <w:tc>
          <w:tcPr>
            <w:tcW w:w="2397" w:type="dxa"/>
            <w:gridSpan w:val="4"/>
            <w:vAlign w:val="bottom"/>
          </w:tcPr>
          <w:p w14:paraId="07705CF3" w14:textId="77777777" w:rsidR="00DF198B" w:rsidRDefault="00DF198B" w:rsidP="00DF198B">
            <w:pPr>
              <w:jc w:val="center"/>
            </w:pPr>
          </w:p>
        </w:tc>
        <w:tc>
          <w:tcPr>
            <w:tcW w:w="5995" w:type="dxa"/>
            <w:tcBorders>
              <w:bottom w:val="single" w:sz="18" w:space="0" w:color="476166" w:themeColor="accent1"/>
            </w:tcBorders>
            <w:shd w:val="clear" w:color="auto" w:fill="FFFFFF" w:themeFill="background1"/>
            <w:vAlign w:val="bottom"/>
          </w:tcPr>
          <w:p w14:paraId="7CAA9999" w14:textId="6CABD00B" w:rsidR="00DF198B" w:rsidRPr="00DF198B" w:rsidRDefault="009E13ED" w:rsidP="00874FE7">
            <w:pPr>
              <w:pStyle w:val="Heading3"/>
            </w:pPr>
            <w:r>
              <w:t>8</w:t>
            </w:r>
            <w:r w:rsidRPr="009E13ED">
              <w:rPr>
                <w:vertAlign w:val="superscript"/>
              </w:rPr>
              <w:t>th</w:t>
            </w:r>
            <w:r>
              <w:t xml:space="preserve"> December 2024</w:t>
            </w:r>
          </w:p>
          <w:p w14:paraId="37D3776F" w14:textId="77777777" w:rsidR="00874FE7" w:rsidRPr="00DF198B" w:rsidRDefault="00000000" w:rsidP="00874FE7">
            <w:pPr>
              <w:pStyle w:val="Heading3"/>
            </w:pPr>
            <w:sdt>
              <w:sdtPr>
                <w:id w:val="-1516760087"/>
                <w:placeholder>
                  <w:docPart w:val="4FF0455E924D466288071725012FA6C3"/>
                </w:placeholder>
                <w:temporary/>
                <w:showingPlcHdr/>
                <w15:appearance w15:val="hidden"/>
              </w:sdtPr>
              <w:sdtContent>
                <w:r w:rsidR="00874FE7" w:rsidRPr="00DF198B">
                  <w:t>—</w:t>
                </w:r>
              </w:sdtContent>
            </w:sdt>
          </w:p>
          <w:p w14:paraId="4699AE52" w14:textId="32A1C367" w:rsidR="00DF198B" w:rsidRPr="00DF198B" w:rsidRDefault="009E13ED" w:rsidP="009E13ED">
            <w:pPr>
              <w:pStyle w:val="Heading3"/>
            </w:pPr>
            <w:r>
              <w:t>Database System</w:t>
            </w:r>
          </w:p>
          <w:p w14:paraId="10C16731" w14:textId="77777777" w:rsidR="00DF198B" w:rsidRPr="00DF198B" w:rsidRDefault="00000000" w:rsidP="00874FE7">
            <w:pPr>
              <w:pStyle w:val="Heading3"/>
            </w:pPr>
            <w:sdt>
              <w:sdtPr>
                <w:id w:val="1492440299"/>
                <w:placeholder>
                  <w:docPart w:val="7E2C6E751E4B4F58AF62FBD4A24C54FB"/>
                </w:placeholder>
                <w:temporary/>
                <w:showingPlcHdr/>
                <w15:appearance w15:val="hidden"/>
              </w:sdtPr>
              <w:sdtContent>
                <w:r w:rsidR="00874FE7" w:rsidRPr="00DF198B">
                  <w:t>—</w:t>
                </w:r>
              </w:sdtContent>
            </w:sdt>
          </w:p>
          <w:p w14:paraId="38B7A77F" w14:textId="1CD37626" w:rsidR="00DF198B" w:rsidRPr="00DF198B" w:rsidRDefault="009E13ED" w:rsidP="009E13ED">
            <w:pPr>
              <w:pStyle w:val="Heading3"/>
            </w:pPr>
            <w:r>
              <w:t>Sir Naveed</w:t>
            </w:r>
          </w:p>
        </w:tc>
        <w:tc>
          <w:tcPr>
            <w:tcW w:w="2398" w:type="dxa"/>
            <w:gridSpan w:val="4"/>
            <w:vAlign w:val="bottom"/>
          </w:tcPr>
          <w:p w14:paraId="78A17871" w14:textId="77777777" w:rsidR="00DF198B" w:rsidRDefault="00DF198B" w:rsidP="00DF198B">
            <w:pPr>
              <w:jc w:val="center"/>
            </w:pPr>
          </w:p>
        </w:tc>
      </w:tr>
      <w:tr w:rsidR="00DF198B" w14:paraId="7CEB7415" w14:textId="77777777" w:rsidTr="00185F4A">
        <w:tc>
          <w:tcPr>
            <w:tcW w:w="2340" w:type="dxa"/>
            <w:gridSpan w:val="3"/>
          </w:tcPr>
          <w:p w14:paraId="5AE9791F" w14:textId="77777777" w:rsidR="00DF198B" w:rsidRDefault="00DF198B"/>
        </w:tc>
        <w:tc>
          <w:tcPr>
            <w:tcW w:w="6120" w:type="dxa"/>
            <w:gridSpan w:val="3"/>
          </w:tcPr>
          <w:p w14:paraId="49D874ED" w14:textId="77777777" w:rsidR="00DF198B" w:rsidRDefault="00DF198B"/>
        </w:tc>
        <w:tc>
          <w:tcPr>
            <w:tcW w:w="2330" w:type="dxa"/>
            <w:gridSpan w:val="3"/>
          </w:tcPr>
          <w:p w14:paraId="100A79B3" w14:textId="77777777" w:rsidR="00DF198B" w:rsidRDefault="00DF198B"/>
        </w:tc>
      </w:tr>
    </w:tbl>
    <w:p w14:paraId="6FD14256" w14:textId="77777777" w:rsidR="00DF198B" w:rsidRDefault="00DF198B"/>
    <w:p w14:paraId="49EACF0F" w14:textId="4DBF324A" w:rsidR="00DF198B" w:rsidRDefault="002D2200" w:rsidP="002D2200">
      <w:pPr>
        <w:pStyle w:val="GraphicAnchor"/>
      </w:pPr>
      <w:r w:rsidRPr="004909D9">
        <w:rPr>
          <w:noProof/>
          <w:lang w:eastAsia="en-AU"/>
        </w:rPr>
        <w:lastRenderedPageBreak/>
        <mc:AlternateContent>
          <mc:Choice Requires="wps">
            <w:drawing>
              <wp:anchor distT="0" distB="0" distL="114300" distR="114300" simplePos="0" relativeHeight="251657215" behindDoc="1" locked="0" layoutInCell="1" allowOverlap="1" wp14:anchorId="465E0FCE" wp14:editId="1BECD2C0">
                <wp:simplePos x="0" y="0"/>
                <wp:positionH relativeFrom="column">
                  <wp:posOffset>6438</wp:posOffset>
                </wp:positionH>
                <wp:positionV relativeFrom="paragraph">
                  <wp:posOffset>6439</wp:posOffset>
                </wp:positionV>
                <wp:extent cx="6857643" cy="9105265"/>
                <wp:effectExtent l="0" t="0" r="635" b="635"/>
                <wp:wrapNone/>
                <wp:docPr id="2" name="Rectangle 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7643" cy="910526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25400" cap="flat">
                          <a:noFill/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3358F9" id="Rectangle 2" o:spid="_x0000_s1026" alt="&quot;&quot;" style="position:absolute;margin-left:.5pt;margin-top:.5pt;width:539.95pt;height:716.95pt;z-index:-2516592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" fillcolor="#476166 [3204]" stroked="f" strokeweight="2pt">
                <v:stroke miterlimit="4"/>
                <v:textbox inset="3pt,3pt,3pt,3pt"/>
              </v:rect>
            </w:pict>
          </mc:Fallback>
        </mc:AlternateContent>
      </w:r>
      <w:r w:rsidRPr="004909D9">
        <w:rPr>
          <w:noProof/>
          <w:lang w:eastAsia="en-AU"/>
        </w:rPr>
        <w:drawing>
          <wp:anchor distT="0" distB="0" distL="114300" distR="114300" simplePos="0" relativeHeight="251660288" behindDoc="1" locked="0" layoutInCell="1" allowOverlap="1" wp14:anchorId="5A117456" wp14:editId="6AA8EEF1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3" name="Picture 3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0" cstate="print">
                      <a:alphaModFix am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079"/>
        <w:gridCol w:w="1079"/>
        <w:gridCol w:w="542"/>
        <w:gridCol w:w="540"/>
        <w:gridCol w:w="1076"/>
        <w:gridCol w:w="2158"/>
        <w:gridCol w:w="1087"/>
        <w:gridCol w:w="540"/>
        <w:gridCol w:w="540"/>
        <w:gridCol w:w="2158"/>
      </w:tblGrid>
      <w:tr w:rsidR="002D2200" w14:paraId="1831E5EE" w14:textId="77777777" w:rsidTr="00185F4A">
        <w:trPr>
          <w:trHeight w:val="1152"/>
        </w:trPr>
        <w:tc>
          <w:tcPr>
            <w:tcW w:w="2158" w:type="dxa"/>
            <w:gridSpan w:val="2"/>
          </w:tcPr>
          <w:p w14:paraId="501648FE" w14:textId="77777777" w:rsidR="002D2200" w:rsidRDefault="002D2200"/>
        </w:tc>
        <w:tc>
          <w:tcPr>
            <w:tcW w:w="2158" w:type="dxa"/>
            <w:gridSpan w:val="3"/>
            <w:tcBorders>
              <w:bottom w:val="single" w:sz="18" w:space="0" w:color="476166" w:themeColor="accent1"/>
            </w:tcBorders>
          </w:tcPr>
          <w:p w14:paraId="01FB0A40" w14:textId="77777777" w:rsidR="002D2200" w:rsidRDefault="002D2200"/>
        </w:tc>
        <w:tc>
          <w:tcPr>
            <w:tcW w:w="2158" w:type="dxa"/>
            <w:tcBorders>
              <w:bottom w:val="single" w:sz="18" w:space="0" w:color="476166" w:themeColor="accent1"/>
            </w:tcBorders>
          </w:tcPr>
          <w:p w14:paraId="16C4E1CA" w14:textId="77777777" w:rsidR="002D2200" w:rsidRDefault="002D2200"/>
        </w:tc>
        <w:tc>
          <w:tcPr>
            <w:tcW w:w="2167" w:type="dxa"/>
            <w:gridSpan w:val="3"/>
            <w:tcBorders>
              <w:bottom w:val="single" w:sz="18" w:space="0" w:color="476166" w:themeColor="accent1"/>
            </w:tcBorders>
          </w:tcPr>
          <w:p w14:paraId="1A16C021" w14:textId="77777777" w:rsidR="002D2200" w:rsidRDefault="002D2200"/>
        </w:tc>
        <w:tc>
          <w:tcPr>
            <w:tcW w:w="2158" w:type="dxa"/>
          </w:tcPr>
          <w:p w14:paraId="75D56FE0" w14:textId="77777777" w:rsidR="002D2200" w:rsidRDefault="002D2200"/>
        </w:tc>
      </w:tr>
      <w:tr w:rsidR="002D2200" w14:paraId="2B22EC5F" w14:textId="77777777" w:rsidTr="00185F4A">
        <w:trPr>
          <w:trHeight w:val="664"/>
        </w:trPr>
        <w:tc>
          <w:tcPr>
            <w:tcW w:w="2158" w:type="dxa"/>
            <w:gridSpan w:val="2"/>
            <w:tcBorders>
              <w:right w:val="single" w:sz="18" w:space="0" w:color="476166" w:themeColor="accent1"/>
            </w:tcBorders>
          </w:tcPr>
          <w:p w14:paraId="4D4E912F" w14:textId="77777777" w:rsidR="002D2200" w:rsidRDefault="002D2200"/>
        </w:tc>
        <w:tc>
          <w:tcPr>
            <w:tcW w:w="6483" w:type="dxa"/>
            <w:gridSpan w:val="7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5A249AFA" w14:textId="76AFF0FF" w:rsidR="002D2200" w:rsidRPr="00E74B29" w:rsidRDefault="00770B9E" w:rsidP="00874FE7">
            <w:pPr>
              <w:pStyle w:val="Heading4"/>
            </w:pPr>
            <w:r>
              <w:t>OVERVIEW</w:t>
            </w:r>
          </w:p>
        </w:tc>
        <w:tc>
          <w:tcPr>
            <w:tcW w:w="2158" w:type="dxa"/>
            <w:tcBorders>
              <w:left w:val="single" w:sz="18" w:space="0" w:color="476166" w:themeColor="accent1"/>
            </w:tcBorders>
          </w:tcPr>
          <w:p w14:paraId="495A6008" w14:textId="77777777" w:rsidR="002D2200" w:rsidRDefault="002D2200"/>
        </w:tc>
      </w:tr>
      <w:tr w:rsidR="002D2200" w14:paraId="0E7055DF" w14:textId="77777777" w:rsidTr="00185F4A">
        <w:trPr>
          <w:trHeight w:val="311"/>
        </w:trPr>
        <w:tc>
          <w:tcPr>
            <w:tcW w:w="2158" w:type="dxa"/>
            <w:gridSpan w:val="2"/>
          </w:tcPr>
          <w:p w14:paraId="75D2CDB4" w14:textId="77777777" w:rsidR="002D2200" w:rsidRDefault="002D2200"/>
        </w:tc>
        <w:tc>
          <w:tcPr>
            <w:tcW w:w="2158" w:type="dxa"/>
            <w:gridSpan w:val="3"/>
            <w:tcBorders>
              <w:top w:val="single" w:sz="18" w:space="0" w:color="476166" w:themeColor="accent1"/>
              <w:bottom w:val="single" w:sz="18" w:space="0" w:color="476166" w:themeColor="accent1"/>
            </w:tcBorders>
          </w:tcPr>
          <w:p w14:paraId="332A6063" w14:textId="77777777" w:rsidR="002D2200" w:rsidRDefault="002D2200"/>
        </w:tc>
        <w:tc>
          <w:tcPr>
            <w:tcW w:w="2158" w:type="dxa"/>
            <w:tcBorders>
              <w:top w:val="single" w:sz="18" w:space="0" w:color="476166" w:themeColor="accent1"/>
              <w:bottom w:val="single" w:sz="18" w:space="0" w:color="476166" w:themeColor="accent1"/>
            </w:tcBorders>
          </w:tcPr>
          <w:p w14:paraId="7BC08250" w14:textId="77777777" w:rsidR="002D2200" w:rsidRDefault="002D2200"/>
        </w:tc>
        <w:tc>
          <w:tcPr>
            <w:tcW w:w="2167" w:type="dxa"/>
            <w:gridSpan w:val="3"/>
            <w:tcBorders>
              <w:top w:val="single" w:sz="18" w:space="0" w:color="476166" w:themeColor="accent1"/>
              <w:bottom w:val="single" w:sz="18" w:space="0" w:color="476166" w:themeColor="accent1"/>
            </w:tcBorders>
          </w:tcPr>
          <w:p w14:paraId="23543ACA" w14:textId="77777777" w:rsidR="002D2200" w:rsidRDefault="002D2200"/>
        </w:tc>
        <w:tc>
          <w:tcPr>
            <w:tcW w:w="2158" w:type="dxa"/>
          </w:tcPr>
          <w:p w14:paraId="71601772" w14:textId="77777777" w:rsidR="002D2200" w:rsidRDefault="002D2200"/>
        </w:tc>
      </w:tr>
      <w:tr w:rsidR="00E74B29" w14:paraId="4AB64E84" w14:textId="77777777" w:rsidTr="00185F4A">
        <w:trPr>
          <w:trHeight w:val="576"/>
        </w:trPr>
        <w:tc>
          <w:tcPr>
            <w:tcW w:w="2158" w:type="dxa"/>
            <w:gridSpan w:val="2"/>
            <w:tcBorders>
              <w:right w:val="single" w:sz="18" w:space="0" w:color="476166" w:themeColor="accent1"/>
            </w:tcBorders>
          </w:tcPr>
          <w:p w14:paraId="069AFD65" w14:textId="77777777" w:rsidR="00E74B29" w:rsidRDefault="00E74B29"/>
        </w:tc>
        <w:tc>
          <w:tcPr>
            <w:tcW w:w="1082" w:type="dxa"/>
            <w:gridSpan w:val="2"/>
            <w:tcBorders>
              <w:top w:val="single" w:sz="18" w:space="0" w:color="476166" w:themeColor="accent1"/>
              <w:left w:val="single" w:sz="18" w:space="0" w:color="476166" w:themeColor="accent1"/>
            </w:tcBorders>
            <w:shd w:val="clear" w:color="auto" w:fill="FFFFFF" w:themeFill="background1"/>
          </w:tcPr>
          <w:p w14:paraId="02F7B3B5" w14:textId="77777777" w:rsidR="00E74B29" w:rsidRDefault="00E74B29"/>
        </w:tc>
        <w:tc>
          <w:tcPr>
            <w:tcW w:w="4321" w:type="dxa"/>
            <w:gridSpan w:val="3"/>
            <w:tcBorders>
              <w:top w:val="single" w:sz="18" w:space="0" w:color="476166" w:themeColor="accent1"/>
            </w:tcBorders>
            <w:shd w:val="clear" w:color="auto" w:fill="FFFFFF" w:themeFill="background1"/>
          </w:tcPr>
          <w:p w14:paraId="73B5DA14" w14:textId="77777777" w:rsidR="00E74B29" w:rsidRDefault="00E74B29" w:rsidP="00E74B29"/>
        </w:tc>
        <w:tc>
          <w:tcPr>
            <w:tcW w:w="1080" w:type="dxa"/>
            <w:gridSpan w:val="2"/>
            <w:tcBorders>
              <w:top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</w:tcPr>
          <w:p w14:paraId="227C1B5E" w14:textId="77777777" w:rsidR="00E74B29" w:rsidRDefault="00E74B29"/>
        </w:tc>
        <w:tc>
          <w:tcPr>
            <w:tcW w:w="2158" w:type="dxa"/>
            <w:tcBorders>
              <w:left w:val="single" w:sz="18" w:space="0" w:color="476166" w:themeColor="accent1"/>
            </w:tcBorders>
          </w:tcPr>
          <w:p w14:paraId="0E32B77F" w14:textId="77777777" w:rsidR="00E74B29" w:rsidRDefault="00E74B29"/>
        </w:tc>
      </w:tr>
      <w:tr w:rsidR="000E4641" w14:paraId="2DB6A341" w14:textId="77777777" w:rsidTr="00185F4A">
        <w:trPr>
          <w:trHeight w:val="4447"/>
        </w:trPr>
        <w:tc>
          <w:tcPr>
            <w:tcW w:w="2158" w:type="dxa"/>
            <w:gridSpan w:val="2"/>
            <w:vMerge w:val="restart"/>
            <w:tcBorders>
              <w:right w:val="single" w:sz="18" w:space="0" w:color="476166" w:themeColor="accent1"/>
            </w:tcBorders>
          </w:tcPr>
          <w:p w14:paraId="4EEEED74" w14:textId="7F90F5D4" w:rsidR="000E4641" w:rsidRDefault="000E4641"/>
        </w:tc>
        <w:tc>
          <w:tcPr>
            <w:tcW w:w="542" w:type="dxa"/>
            <w:vMerge w:val="restart"/>
            <w:tcBorders>
              <w:left w:val="single" w:sz="18" w:space="0" w:color="476166" w:themeColor="accent1"/>
            </w:tcBorders>
            <w:shd w:val="clear" w:color="auto" w:fill="FFFFFF" w:themeFill="background1"/>
          </w:tcPr>
          <w:p w14:paraId="3F184A44" w14:textId="74ECBB21" w:rsidR="000E4641" w:rsidRDefault="000E4641"/>
        </w:tc>
        <w:tc>
          <w:tcPr>
            <w:tcW w:w="540" w:type="dxa"/>
            <w:shd w:val="clear" w:color="auto" w:fill="FFFFFF" w:themeFill="background1"/>
          </w:tcPr>
          <w:p w14:paraId="21E5E55A" w14:textId="77777777" w:rsidR="000E4641" w:rsidRDefault="000E4641" w:rsidP="007D2738">
            <w:pPr>
              <w:jc w:val="center"/>
            </w:pPr>
          </w:p>
        </w:tc>
        <w:tc>
          <w:tcPr>
            <w:tcW w:w="4321" w:type="dxa"/>
            <w:gridSpan w:val="3"/>
            <w:shd w:val="clear" w:color="auto" w:fill="FFFFFF" w:themeFill="background1"/>
          </w:tcPr>
          <w:p w14:paraId="5E6A5ED9" w14:textId="0AAD9481" w:rsidR="000E4641" w:rsidRPr="00735CE1" w:rsidRDefault="00770B9E" w:rsidP="007D2738">
            <w:pPr>
              <w:pStyle w:val="Text"/>
              <w:jc w:val="center"/>
              <w:rPr>
                <w:rFonts w:asciiTheme="majorBidi" w:hAnsiTheme="majorBidi" w:cstheme="majorBidi"/>
              </w:rPr>
            </w:pPr>
            <w:r w:rsidRPr="00735CE1">
              <w:rPr>
                <w:rFonts w:asciiTheme="majorBidi" w:hAnsiTheme="majorBidi" w:cstheme="majorBidi"/>
              </w:rPr>
              <w:t>This report provides a comprehensive overview of a database project focused on utilizing SQL for effective data management and analysis. The project involves designing and implementing queries to interact with a structured database system, covering tasks such as data retrieval, modification, and analysis. Each query is tailored to address specific use cases and demonstrates the system's capability to handle real-world data scenarios. The report is structured to present all SQL queries developed during the project alongside their corresponding results, offering a clear understanding of the database's functionality, performance, and analytical potential.</w:t>
            </w:r>
          </w:p>
          <w:p w14:paraId="31C595C2" w14:textId="77777777" w:rsidR="000E4641" w:rsidRPr="00E74B29" w:rsidRDefault="000E4641" w:rsidP="007D2738">
            <w:pPr>
              <w:pStyle w:val="Text"/>
              <w:jc w:val="center"/>
            </w:pPr>
          </w:p>
        </w:tc>
        <w:tc>
          <w:tcPr>
            <w:tcW w:w="540" w:type="dxa"/>
            <w:shd w:val="clear" w:color="auto" w:fill="FFFFFF" w:themeFill="background1"/>
          </w:tcPr>
          <w:p w14:paraId="040EEEAD" w14:textId="77777777" w:rsidR="000E4641" w:rsidRPr="00E74B29" w:rsidRDefault="000E4641">
            <w:pPr>
              <w:rPr>
                <w:rFonts w:ascii="Georgia" w:hAnsi="Georgia"/>
                <w:sz w:val="28"/>
                <w:szCs w:val="28"/>
              </w:rPr>
            </w:pPr>
          </w:p>
        </w:tc>
        <w:tc>
          <w:tcPr>
            <w:tcW w:w="540" w:type="dxa"/>
            <w:vMerge w:val="restart"/>
            <w:tcBorders>
              <w:right w:val="single" w:sz="18" w:space="0" w:color="476166" w:themeColor="accent1"/>
            </w:tcBorders>
            <w:shd w:val="clear" w:color="auto" w:fill="FFFFFF" w:themeFill="background1"/>
          </w:tcPr>
          <w:p w14:paraId="4BE702FE" w14:textId="77777777" w:rsidR="000E4641" w:rsidRPr="00E74B29" w:rsidRDefault="000E4641">
            <w:pPr>
              <w:rPr>
                <w:rFonts w:ascii="Georgia" w:hAnsi="Georgia"/>
                <w:sz w:val="28"/>
                <w:szCs w:val="28"/>
              </w:rPr>
            </w:pPr>
          </w:p>
        </w:tc>
        <w:tc>
          <w:tcPr>
            <w:tcW w:w="2158" w:type="dxa"/>
            <w:vMerge w:val="restart"/>
            <w:tcBorders>
              <w:left w:val="single" w:sz="18" w:space="0" w:color="476166" w:themeColor="accent1"/>
            </w:tcBorders>
          </w:tcPr>
          <w:p w14:paraId="786AA130" w14:textId="77777777" w:rsidR="000E4641" w:rsidRDefault="000E4641"/>
        </w:tc>
      </w:tr>
      <w:tr w:rsidR="000E4641" w14:paraId="2FD781B1" w14:textId="77777777" w:rsidTr="00185F4A">
        <w:trPr>
          <w:trHeight w:val="1008"/>
        </w:trPr>
        <w:tc>
          <w:tcPr>
            <w:tcW w:w="2158" w:type="dxa"/>
            <w:gridSpan w:val="2"/>
            <w:vMerge/>
            <w:tcBorders>
              <w:right w:val="single" w:sz="18" w:space="0" w:color="476166" w:themeColor="accent1"/>
            </w:tcBorders>
          </w:tcPr>
          <w:p w14:paraId="52A1AEFB" w14:textId="77777777" w:rsidR="000E4641" w:rsidRDefault="000E4641"/>
        </w:tc>
        <w:tc>
          <w:tcPr>
            <w:tcW w:w="542" w:type="dxa"/>
            <w:vMerge/>
            <w:tcBorders>
              <w:left w:val="single" w:sz="18" w:space="0" w:color="476166" w:themeColor="accent1"/>
              <w:bottom w:val="single" w:sz="18" w:space="0" w:color="476166" w:themeColor="accent1"/>
            </w:tcBorders>
            <w:shd w:val="clear" w:color="auto" w:fill="FFFFFF" w:themeFill="background1"/>
          </w:tcPr>
          <w:p w14:paraId="1FC2C022" w14:textId="77777777" w:rsidR="000E4641" w:rsidRDefault="000E4641"/>
        </w:tc>
        <w:tc>
          <w:tcPr>
            <w:tcW w:w="5401" w:type="dxa"/>
            <w:gridSpan w:val="5"/>
            <w:vMerge w:val="restart"/>
            <w:shd w:val="clear" w:color="auto" w:fill="FFFFFF" w:themeFill="background1"/>
          </w:tcPr>
          <w:p w14:paraId="0D518FE0" w14:textId="14ECBDF8" w:rsidR="000E4641" w:rsidRPr="00E74B29" w:rsidRDefault="007D2738">
            <w:pPr>
              <w:rPr>
                <w:rFonts w:ascii="Georgia" w:hAnsi="Georgia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3465C66B" wp14:editId="30292485">
                  <wp:simplePos x="0" y="0"/>
                  <wp:positionH relativeFrom="page">
                    <wp:posOffset>10160</wp:posOffset>
                  </wp:positionH>
                  <wp:positionV relativeFrom="page">
                    <wp:posOffset>-85090</wp:posOffset>
                  </wp:positionV>
                  <wp:extent cx="3429635" cy="2209800"/>
                  <wp:effectExtent l="0" t="0" r="0" b="0"/>
                  <wp:wrapNone/>
                  <wp:docPr id="9413738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1373841" name="Picture 941373841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635" cy="220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40" w:type="dxa"/>
            <w:vMerge/>
            <w:tcBorders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</w:tcPr>
          <w:p w14:paraId="0D094EB5" w14:textId="77777777" w:rsidR="000E4641" w:rsidRPr="00E74B29" w:rsidRDefault="000E4641">
            <w:pPr>
              <w:rPr>
                <w:rFonts w:ascii="Georgia" w:hAnsi="Georgia"/>
                <w:sz w:val="28"/>
                <w:szCs w:val="28"/>
              </w:rPr>
            </w:pPr>
          </w:p>
        </w:tc>
        <w:tc>
          <w:tcPr>
            <w:tcW w:w="2158" w:type="dxa"/>
            <w:vMerge/>
            <w:tcBorders>
              <w:left w:val="single" w:sz="18" w:space="0" w:color="476166" w:themeColor="accent1"/>
            </w:tcBorders>
          </w:tcPr>
          <w:p w14:paraId="391D306C" w14:textId="77777777" w:rsidR="000E4641" w:rsidRDefault="000E4641"/>
        </w:tc>
      </w:tr>
      <w:tr w:rsidR="000E4641" w14:paraId="3F6E9CDD" w14:textId="77777777" w:rsidTr="00185F4A">
        <w:trPr>
          <w:trHeight w:val="1728"/>
        </w:trPr>
        <w:tc>
          <w:tcPr>
            <w:tcW w:w="2158" w:type="dxa"/>
            <w:gridSpan w:val="2"/>
          </w:tcPr>
          <w:p w14:paraId="799730B3" w14:textId="77777777" w:rsidR="000E4641" w:rsidRDefault="000E4641"/>
        </w:tc>
        <w:tc>
          <w:tcPr>
            <w:tcW w:w="542" w:type="dxa"/>
            <w:tcBorders>
              <w:top w:val="single" w:sz="18" w:space="0" w:color="476166" w:themeColor="accent1"/>
            </w:tcBorders>
          </w:tcPr>
          <w:p w14:paraId="38343538" w14:textId="0C1BF3D9" w:rsidR="000E4641" w:rsidRDefault="000E4641" w:rsidP="00E74B29">
            <w:pPr>
              <w:jc w:val="center"/>
            </w:pPr>
          </w:p>
        </w:tc>
        <w:tc>
          <w:tcPr>
            <w:tcW w:w="5401" w:type="dxa"/>
            <w:gridSpan w:val="5"/>
            <w:vMerge/>
          </w:tcPr>
          <w:p w14:paraId="45EA784A" w14:textId="77777777" w:rsidR="000E4641" w:rsidRDefault="000E4641" w:rsidP="00E74B29">
            <w:pPr>
              <w:jc w:val="center"/>
            </w:pPr>
          </w:p>
        </w:tc>
        <w:tc>
          <w:tcPr>
            <w:tcW w:w="540" w:type="dxa"/>
            <w:tcBorders>
              <w:top w:val="single" w:sz="18" w:space="0" w:color="476166" w:themeColor="accent1"/>
            </w:tcBorders>
          </w:tcPr>
          <w:p w14:paraId="4F158BA5" w14:textId="77777777" w:rsidR="000E4641" w:rsidRDefault="000E4641" w:rsidP="00E74B29">
            <w:pPr>
              <w:jc w:val="center"/>
            </w:pPr>
          </w:p>
        </w:tc>
        <w:tc>
          <w:tcPr>
            <w:tcW w:w="2158" w:type="dxa"/>
          </w:tcPr>
          <w:p w14:paraId="089B0DD7" w14:textId="77777777" w:rsidR="000E4641" w:rsidRDefault="000E4641"/>
        </w:tc>
      </w:tr>
      <w:tr w:rsidR="00770B9E" w14:paraId="3CCA29C3" w14:textId="77777777" w:rsidTr="00185F4A">
        <w:trPr>
          <w:gridAfter w:val="9"/>
          <w:wAfter w:w="9720" w:type="dxa"/>
        </w:trPr>
        <w:tc>
          <w:tcPr>
            <w:tcW w:w="1079" w:type="dxa"/>
          </w:tcPr>
          <w:p w14:paraId="4CF72445" w14:textId="77777777" w:rsidR="00770B9E" w:rsidRDefault="00770B9E" w:rsidP="00770B9E"/>
        </w:tc>
      </w:tr>
    </w:tbl>
    <w:p w14:paraId="24EAD570" w14:textId="77777777" w:rsidR="00D82353" w:rsidRDefault="00D82353"/>
    <w:p w14:paraId="199B2201" w14:textId="77777777" w:rsidR="00735CE1" w:rsidRDefault="00735CE1"/>
    <w:p w14:paraId="574358CB" w14:textId="77777777" w:rsidR="00735CE1" w:rsidRDefault="00735CE1"/>
    <w:p w14:paraId="4DABCA3A" w14:textId="77777777" w:rsidR="00735CE1" w:rsidRDefault="00735CE1"/>
    <w:p w14:paraId="2C5FA2DA" w14:textId="77777777" w:rsidR="00735CE1" w:rsidRDefault="00735CE1"/>
    <w:p w14:paraId="197B910D" w14:textId="77777777" w:rsidR="00D82353" w:rsidRDefault="00D82353"/>
    <w:p w14:paraId="09AEDF96" w14:textId="3AAFCC61" w:rsidR="00D82353" w:rsidRPr="000F5E15" w:rsidRDefault="00365F4F" w:rsidP="00D823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Dashboard </w:t>
      </w:r>
      <w:r w:rsidR="00D82353" w:rsidRPr="000F5E15">
        <w:rPr>
          <w:b/>
          <w:bCs/>
          <w:sz w:val="28"/>
          <w:szCs w:val="28"/>
        </w:rPr>
        <w:t xml:space="preserve">KPI’s Queries </w:t>
      </w:r>
    </w:p>
    <w:p w14:paraId="47D37208" w14:textId="77777777" w:rsidR="00D82353" w:rsidRDefault="00D82353"/>
    <w:p w14:paraId="518D1245" w14:textId="77777777" w:rsidR="00A75FF2" w:rsidRPr="0086546D" w:rsidRDefault="00A75FF2" w:rsidP="00A75FF2">
      <w:pPr>
        <w:rPr>
          <w:b/>
          <w:bCs/>
          <w:lang w:val="en-PK"/>
        </w:rPr>
      </w:pPr>
    </w:p>
    <w:p w14:paraId="038C1CA2" w14:textId="0296D617" w:rsidR="00A75FF2" w:rsidRPr="0086546D" w:rsidRDefault="00A75FF2" w:rsidP="00A75FF2">
      <w:pPr>
        <w:rPr>
          <w:b/>
          <w:bCs/>
          <w:lang w:val="en-PK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A75FF2" w14:paraId="613A89F6" w14:textId="77777777" w:rsidTr="00072D06">
        <w:trPr>
          <w:trHeight w:val="306"/>
        </w:trPr>
        <w:tc>
          <w:tcPr>
            <w:tcW w:w="10790" w:type="dxa"/>
            <w:gridSpan w:val="2"/>
          </w:tcPr>
          <w:p w14:paraId="71623FE8" w14:textId="6F9FDF68" w:rsidR="00A75FF2" w:rsidRDefault="000F5E15" w:rsidP="00072D06">
            <w:pPr>
              <w:spacing w:before="100" w:beforeAutospacing="1" w:after="100" w:afterAutospacing="1"/>
              <w:jc w:val="center"/>
              <w:rPr>
                <w:lang w:val="en-PK" w:eastAsia="en-PK"/>
              </w:rPr>
            </w:pPr>
            <w:r w:rsidRPr="0086546D">
              <w:rPr>
                <w:b/>
                <w:bCs/>
                <w:lang w:val="en-PK"/>
              </w:rPr>
              <w:t xml:space="preserve">1: </w:t>
            </w:r>
            <w:r w:rsidR="00A75FF2" w:rsidRPr="005C15F7">
              <w:rPr>
                <w:b/>
                <w:bCs/>
                <w:lang w:val="en-PK" w:eastAsia="en-PK"/>
              </w:rPr>
              <w:t>Total Employees</w:t>
            </w:r>
            <w:r w:rsidR="00A75FF2" w:rsidRPr="005C15F7">
              <w:rPr>
                <w:lang w:val="en-PK" w:eastAsia="en-PK"/>
              </w:rPr>
              <w:t xml:space="preserve"> – Current total headcount.</w:t>
            </w:r>
          </w:p>
        </w:tc>
      </w:tr>
      <w:tr w:rsidR="00072D06" w14:paraId="481B8998" w14:textId="0A0CFED0" w:rsidTr="00072D06">
        <w:trPr>
          <w:trHeight w:val="410"/>
        </w:trPr>
        <w:tc>
          <w:tcPr>
            <w:tcW w:w="5395" w:type="dxa"/>
          </w:tcPr>
          <w:p w14:paraId="246EC22A" w14:textId="0D23E022" w:rsidR="00072D06" w:rsidRPr="005C15F7" w:rsidRDefault="00072D06" w:rsidP="00072D06">
            <w:pPr>
              <w:spacing w:before="100" w:beforeAutospacing="1" w:after="100" w:afterAutospacing="1"/>
              <w:jc w:val="center"/>
              <w:rPr>
                <w:b/>
                <w:bCs/>
                <w:lang w:val="en-PK" w:eastAsia="en-PK"/>
              </w:rPr>
            </w:pPr>
            <w:r>
              <w:rPr>
                <w:b/>
                <w:bCs/>
                <w:lang w:val="en-PK" w:eastAsia="en-PK"/>
              </w:rPr>
              <w:t>Query</w:t>
            </w:r>
          </w:p>
        </w:tc>
        <w:tc>
          <w:tcPr>
            <w:tcW w:w="5395" w:type="dxa"/>
          </w:tcPr>
          <w:p w14:paraId="2F981993" w14:textId="4D140E7A" w:rsidR="00072D06" w:rsidRPr="005C15F7" w:rsidRDefault="00072D06" w:rsidP="00072D06">
            <w:pPr>
              <w:spacing w:before="100" w:beforeAutospacing="1" w:after="100" w:afterAutospacing="1"/>
              <w:jc w:val="center"/>
              <w:rPr>
                <w:b/>
                <w:bCs/>
                <w:lang w:val="en-PK" w:eastAsia="en-PK"/>
              </w:rPr>
            </w:pPr>
            <w:r>
              <w:rPr>
                <w:b/>
                <w:bCs/>
                <w:lang w:val="en-PK" w:eastAsia="en-PK"/>
              </w:rPr>
              <w:t>Result</w:t>
            </w:r>
          </w:p>
        </w:tc>
      </w:tr>
      <w:tr w:rsidR="00A75FF2" w14:paraId="45325B06" w14:textId="77777777" w:rsidTr="00072D06">
        <w:trPr>
          <w:trHeight w:val="1169"/>
        </w:trPr>
        <w:tc>
          <w:tcPr>
            <w:tcW w:w="5395" w:type="dxa"/>
          </w:tcPr>
          <w:p w14:paraId="7460D377" w14:textId="77777777" w:rsidR="00072D06" w:rsidRPr="0086546D" w:rsidRDefault="00072D06" w:rsidP="00072D0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en-PK"/>
              </w:rPr>
            </w:pPr>
            <w:r w:rsidRPr="0086546D">
              <w:rPr>
                <w:rFonts w:ascii="Consolas" w:hAnsi="Consolas" w:cs="Consolas"/>
                <w:color w:val="0000FF"/>
                <w:sz w:val="20"/>
                <w:szCs w:val="20"/>
                <w:lang w:val="en-PK"/>
              </w:rPr>
              <w:t xml:space="preserve">SELECT </w:t>
            </w:r>
            <w:proofErr w:type="gramStart"/>
            <w:r w:rsidRPr="0086546D">
              <w:rPr>
                <w:rFonts w:ascii="Consolas" w:hAnsi="Consolas" w:cs="Consolas"/>
                <w:color w:val="FF00FF"/>
                <w:sz w:val="20"/>
                <w:szCs w:val="20"/>
                <w:lang w:val="en-PK"/>
              </w:rPr>
              <w:t>COUNT</w:t>
            </w:r>
            <w:r w:rsidRPr="0086546D">
              <w:rPr>
                <w:rFonts w:ascii="Consolas" w:hAnsi="Consolas" w:cs="Consolas"/>
                <w:color w:val="808080"/>
                <w:sz w:val="20"/>
                <w:szCs w:val="20"/>
                <w:lang w:val="en-PK"/>
              </w:rPr>
              <w:t>(</w:t>
            </w:r>
            <w:proofErr w:type="gramEnd"/>
            <w:r w:rsidRPr="0086546D">
              <w:rPr>
                <w:rFonts w:ascii="Consolas" w:hAnsi="Consolas" w:cs="Consolas"/>
                <w:color w:val="808080"/>
                <w:sz w:val="20"/>
                <w:szCs w:val="20"/>
                <w:lang w:val="en-PK"/>
              </w:rPr>
              <w:t>*)</w:t>
            </w:r>
            <w:r w:rsidRPr="0086546D">
              <w:rPr>
                <w:rFonts w:ascii="Consolas" w:hAnsi="Consolas" w:cs="Consolas"/>
                <w:color w:val="000000"/>
                <w:sz w:val="20"/>
                <w:szCs w:val="20"/>
                <w:lang w:val="en-PK"/>
              </w:rPr>
              <w:t xml:space="preserve"> </w:t>
            </w:r>
            <w:r w:rsidRPr="0086546D">
              <w:rPr>
                <w:rFonts w:ascii="Consolas" w:hAnsi="Consolas" w:cs="Consolas"/>
                <w:color w:val="0000FF"/>
                <w:sz w:val="20"/>
                <w:szCs w:val="20"/>
                <w:lang w:val="en-PK"/>
              </w:rPr>
              <w:t>as</w:t>
            </w:r>
            <w:r w:rsidRPr="0086546D">
              <w:rPr>
                <w:rFonts w:ascii="Consolas" w:hAnsi="Consolas" w:cs="Consolas"/>
                <w:color w:val="000000"/>
                <w:sz w:val="20"/>
                <w:szCs w:val="20"/>
                <w:lang w:val="en-PK"/>
              </w:rPr>
              <w:t xml:space="preserve"> [Total Employees] </w:t>
            </w:r>
            <w:r w:rsidRPr="0086546D">
              <w:rPr>
                <w:rFonts w:ascii="Consolas" w:hAnsi="Consolas" w:cs="Consolas"/>
                <w:color w:val="0000FF"/>
                <w:sz w:val="20"/>
                <w:szCs w:val="20"/>
                <w:lang w:val="en-PK"/>
              </w:rPr>
              <w:t>FROM</w:t>
            </w:r>
            <w:r w:rsidRPr="0086546D">
              <w:rPr>
                <w:rFonts w:ascii="Consolas" w:hAnsi="Consolas" w:cs="Consolas"/>
                <w:color w:val="000000"/>
                <w:sz w:val="20"/>
                <w:szCs w:val="20"/>
                <w:lang w:val="en-PK"/>
              </w:rPr>
              <w:t xml:space="preserve"> </w:t>
            </w:r>
            <w:proofErr w:type="spellStart"/>
            <w:r w:rsidRPr="0086546D">
              <w:rPr>
                <w:rFonts w:ascii="Consolas" w:hAnsi="Consolas" w:cs="Consolas"/>
                <w:color w:val="000000"/>
                <w:sz w:val="20"/>
                <w:szCs w:val="20"/>
                <w:lang w:val="en-PK"/>
              </w:rPr>
              <w:t>HR_Data</w:t>
            </w:r>
            <w:proofErr w:type="spellEnd"/>
          </w:p>
          <w:p w14:paraId="1DCB84C0" w14:textId="77777777" w:rsidR="00A75FF2" w:rsidRPr="0086546D" w:rsidRDefault="00A75FF2" w:rsidP="00A75FF2">
            <w:pPr>
              <w:rPr>
                <w:sz w:val="20"/>
                <w:szCs w:val="20"/>
                <w:lang w:val="en-PK"/>
              </w:rPr>
            </w:pPr>
          </w:p>
        </w:tc>
        <w:tc>
          <w:tcPr>
            <w:tcW w:w="5395" w:type="dxa"/>
          </w:tcPr>
          <w:p w14:paraId="23B0802F" w14:textId="320F0968" w:rsidR="00A75FF2" w:rsidRPr="00072D06" w:rsidRDefault="00072D06" w:rsidP="00A75FF2">
            <w:pPr>
              <w:rPr>
                <w:lang w:val="en-PK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  <w:lang w:val="en-PK"/>
              </w:rPr>
              <w:drawing>
                <wp:anchor distT="0" distB="0" distL="114300" distR="114300" simplePos="0" relativeHeight="251664384" behindDoc="0" locked="0" layoutInCell="1" allowOverlap="1" wp14:anchorId="22C05798" wp14:editId="125F0BFC">
                  <wp:simplePos x="0" y="0"/>
                  <wp:positionH relativeFrom="page">
                    <wp:posOffset>627742</wp:posOffset>
                  </wp:positionH>
                  <wp:positionV relativeFrom="page">
                    <wp:posOffset>47625</wp:posOffset>
                  </wp:positionV>
                  <wp:extent cx="1698171" cy="575627"/>
                  <wp:effectExtent l="0" t="0" r="0" b="0"/>
                  <wp:wrapNone/>
                  <wp:docPr id="1105019400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5019400" name="Picture 1105019400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8171" cy="57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855FF2D" w14:textId="5B04E1D7" w:rsidR="00FF6AC9" w:rsidRDefault="00FF6AC9" w:rsidP="00A75FF2">
      <w:pPr>
        <w:rPr>
          <w:lang w:val="en-PK"/>
        </w:rPr>
      </w:pPr>
    </w:p>
    <w:p w14:paraId="1BC1428F" w14:textId="5251D6C2" w:rsidR="00072D06" w:rsidRPr="0086546D" w:rsidRDefault="00072D06" w:rsidP="00A75FF2">
      <w:pPr>
        <w:rPr>
          <w:b/>
          <w:bCs/>
          <w:lang w:val="en-PK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072D06" w14:paraId="3779B268" w14:textId="77777777" w:rsidTr="00C763D9">
        <w:trPr>
          <w:trHeight w:val="306"/>
        </w:trPr>
        <w:tc>
          <w:tcPr>
            <w:tcW w:w="10790" w:type="dxa"/>
            <w:gridSpan w:val="2"/>
          </w:tcPr>
          <w:p w14:paraId="63AB2364" w14:textId="28A8C0CC" w:rsidR="00072D06" w:rsidRPr="00072D06" w:rsidRDefault="000F5E15" w:rsidP="00CE38B0">
            <w:pPr>
              <w:pStyle w:val="ListParagraph"/>
              <w:ind w:left="1179" w:hanging="1157"/>
              <w:jc w:val="center"/>
              <w:rPr>
                <w:lang w:val="en-PK"/>
              </w:rPr>
            </w:pPr>
            <w:r w:rsidRPr="0086546D">
              <w:rPr>
                <w:b/>
                <w:bCs/>
                <w:lang w:val="en-PK"/>
              </w:rPr>
              <w:t xml:space="preserve">2: </w:t>
            </w:r>
            <w:r w:rsidR="00072D06" w:rsidRPr="00072D06">
              <w:rPr>
                <w:b/>
                <w:bCs/>
                <w:lang w:val="en-PK"/>
              </w:rPr>
              <w:t>Attrition Count</w:t>
            </w:r>
            <w:r w:rsidR="00072D06" w:rsidRPr="00072D06">
              <w:rPr>
                <w:lang w:val="en-PK"/>
              </w:rPr>
              <w:t xml:space="preserve"> – Total number of employees who have left.</w:t>
            </w:r>
          </w:p>
        </w:tc>
      </w:tr>
      <w:tr w:rsidR="00072D06" w14:paraId="276F4A37" w14:textId="77777777" w:rsidTr="00C763D9">
        <w:trPr>
          <w:trHeight w:val="410"/>
        </w:trPr>
        <w:tc>
          <w:tcPr>
            <w:tcW w:w="5395" w:type="dxa"/>
          </w:tcPr>
          <w:p w14:paraId="52BE1C04" w14:textId="77777777" w:rsidR="00072D06" w:rsidRPr="005C15F7" w:rsidRDefault="00072D06" w:rsidP="00C763D9">
            <w:pPr>
              <w:spacing w:before="100" w:beforeAutospacing="1" w:after="100" w:afterAutospacing="1"/>
              <w:jc w:val="center"/>
              <w:rPr>
                <w:b/>
                <w:bCs/>
                <w:lang w:val="en-PK" w:eastAsia="en-PK"/>
              </w:rPr>
            </w:pPr>
            <w:r>
              <w:rPr>
                <w:b/>
                <w:bCs/>
                <w:lang w:val="en-PK" w:eastAsia="en-PK"/>
              </w:rPr>
              <w:t>Query</w:t>
            </w:r>
          </w:p>
        </w:tc>
        <w:tc>
          <w:tcPr>
            <w:tcW w:w="5395" w:type="dxa"/>
          </w:tcPr>
          <w:p w14:paraId="6245B64B" w14:textId="77777777" w:rsidR="00072D06" w:rsidRPr="005C15F7" w:rsidRDefault="00072D06" w:rsidP="00C763D9">
            <w:pPr>
              <w:spacing w:before="100" w:beforeAutospacing="1" w:after="100" w:afterAutospacing="1"/>
              <w:jc w:val="center"/>
              <w:rPr>
                <w:b/>
                <w:bCs/>
                <w:lang w:val="en-PK" w:eastAsia="en-PK"/>
              </w:rPr>
            </w:pPr>
            <w:r>
              <w:rPr>
                <w:b/>
                <w:bCs/>
                <w:lang w:val="en-PK" w:eastAsia="en-PK"/>
              </w:rPr>
              <w:t>Result</w:t>
            </w:r>
          </w:p>
        </w:tc>
      </w:tr>
      <w:tr w:rsidR="00072D06" w14:paraId="1B6A9D97" w14:textId="77777777" w:rsidTr="00C763D9">
        <w:trPr>
          <w:trHeight w:val="1169"/>
        </w:trPr>
        <w:tc>
          <w:tcPr>
            <w:tcW w:w="5395" w:type="dxa"/>
          </w:tcPr>
          <w:p w14:paraId="69511E50" w14:textId="5921169D" w:rsidR="00072D06" w:rsidRPr="00072D06" w:rsidRDefault="00072D06" w:rsidP="00C763D9">
            <w:pPr>
              <w:rPr>
                <w:lang w:val="en-PK"/>
              </w:rPr>
            </w:pPr>
            <w:r w:rsidRPr="0086546D">
              <w:rPr>
                <w:rFonts w:ascii="Consolas" w:hAnsi="Consolas" w:cs="Consolas"/>
                <w:color w:val="0000FF"/>
                <w:sz w:val="20"/>
                <w:szCs w:val="20"/>
                <w:lang w:val="en-PK"/>
              </w:rPr>
              <w:t>SELECT</w:t>
            </w:r>
            <w:r w:rsidRPr="0086546D">
              <w:rPr>
                <w:rFonts w:ascii="Consolas" w:hAnsi="Consolas" w:cs="Consolas"/>
                <w:color w:val="000000"/>
                <w:sz w:val="20"/>
                <w:szCs w:val="20"/>
                <w:lang w:val="en-PK"/>
              </w:rPr>
              <w:t xml:space="preserve"> </w:t>
            </w:r>
            <w:proofErr w:type="gramStart"/>
            <w:r w:rsidRPr="0086546D">
              <w:rPr>
                <w:rFonts w:ascii="Consolas" w:hAnsi="Consolas" w:cs="Consolas"/>
                <w:color w:val="FF00FF"/>
                <w:sz w:val="20"/>
                <w:szCs w:val="20"/>
                <w:lang w:val="en-PK"/>
              </w:rPr>
              <w:t>COUNT</w:t>
            </w:r>
            <w:r w:rsidRPr="0086546D">
              <w:rPr>
                <w:rFonts w:ascii="Consolas" w:hAnsi="Consolas" w:cs="Consolas"/>
                <w:color w:val="808080"/>
                <w:sz w:val="20"/>
                <w:szCs w:val="20"/>
                <w:lang w:val="en-PK"/>
              </w:rPr>
              <w:t>(</w:t>
            </w:r>
            <w:proofErr w:type="gramEnd"/>
            <w:r w:rsidRPr="0086546D">
              <w:rPr>
                <w:rFonts w:ascii="Consolas" w:hAnsi="Consolas" w:cs="Consolas"/>
                <w:color w:val="808080"/>
                <w:sz w:val="20"/>
                <w:szCs w:val="20"/>
                <w:lang w:val="en-PK"/>
              </w:rPr>
              <w:t>*)</w:t>
            </w:r>
            <w:r w:rsidRPr="0086546D">
              <w:rPr>
                <w:rFonts w:ascii="Consolas" w:hAnsi="Consolas" w:cs="Consolas"/>
                <w:color w:val="000000"/>
                <w:sz w:val="20"/>
                <w:szCs w:val="20"/>
                <w:lang w:val="en-PK"/>
              </w:rPr>
              <w:t xml:space="preserve"> </w:t>
            </w:r>
            <w:r w:rsidRPr="0086546D">
              <w:rPr>
                <w:rFonts w:ascii="Consolas" w:hAnsi="Consolas" w:cs="Consolas"/>
                <w:color w:val="0000FF"/>
                <w:sz w:val="20"/>
                <w:szCs w:val="20"/>
                <w:lang w:val="en-PK"/>
              </w:rPr>
              <w:t>as</w:t>
            </w:r>
            <w:r w:rsidRPr="0086546D">
              <w:rPr>
                <w:rFonts w:ascii="Consolas" w:hAnsi="Consolas" w:cs="Consolas"/>
                <w:color w:val="000000"/>
                <w:sz w:val="20"/>
                <w:szCs w:val="20"/>
                <w:lang w:val="en-PK"/>
              </w:rPr>
              <w:t xml:space="preserve"> [Employees Left] </w:t>
            </w:r>
            <w:r w:rsidRPr="0086546D">
              <w:rPr>
                <w:rFonts w:ascii="Consolas" w:hAnsi="Consolas" w:cs="Consolas"/>
                <w:color w:val="0000FF"/>
                <w:sz w:val="20"/>
                <w:szCs w:val="20"/>
                <w:lang w:val="en-PK"/>
              </w:rPr>
              <w:t>FROM</w:t>
            </w:r>
            <w:r w:rsidRPr="0086546D">
              <w:rPr>
                <w:rFonts w:ascii="Consolas" w:hAnsi="Consolas" w:cs="Consolas"/>
                <w:color w:val="000000"/>
                <w:sz w:val="20"/>
                <w:szCs w:val="20"/>
                <w:lang w:val="en-PK"/>
              </w:rPr>
              <w:t xml:space="preserve"> </w:t>
            </w:r>
            <w:proofErr w:type="spellStart"/>
            <w:r w:rsidRPr="0086546D">
              <w:rPr>
                <w:rFonts w:ascii="Consolas" w:hAnsi="Consolas" w:cs="Consolas"/>
                <w:color w:val="000000"/>
                <w:sz w:val="20"/>
                <w:szCs w:val="20"/>
                <w:lang w:val="en-PK"/>
              </w:rPr>
              <w:t>HR_Data</w:t>
            </w:r>
            <w:proofErr w:type="spellEnd"/>
            <w:r w:rsidRPr="0086546D">
              <w:rPr>
                <w:rFonts w:ascii="Consolas" w:hAnsi="Consolas" w:cs="Consolas"/>
                <w:color w:val="000000"/>
                <w:sz w:val="20"/>
                <w:szCs w:val="20"/>
                <w:lang w:val="en-PK"/>
              </w:rPr>
              <w:t xml:space="preserve"> </w:t>
            </w:r>
            <w:r w:rsidRPr="0086546D">
              <w:rPr>
                <w:rFonts w:ascii="Consolas" w:hAnsi="Consolas" w:cs="Consolas"/>
                <w:color w:val="0000FF"/>
                <w:sz w:val="20"/>
                <w:szCs w:val="20"/>
                <w:lang w:val="en-PK"/>
              </w:rPr>
              <w:t>WHERE</w:t>
            </w:r>
            <w:r w:rsidRPr="0086546D">
              <w:rPr>
                <w:rFonts w:ascii="Consolas" w:hAnsi="Consolas" w:cs="Consolas"/>
                <w:color w:val="000000"/>
                <w:sz w:val="20"/>
                <w:szCs w:val="20"/>
                <w:lang w:val="en-PK"/>
              </w:rPr>
              <w:t xml:space="preserve"> Attrition </w:t>
            </w:r>
            <w:r w:rsidRPr="0086546D">
              <w:rPr>
                <w:rFonts w:ascii="Consolas" w:hAnsi="Consolas" w:cs="Consolas"/>
                <w:color w:val="808080"/>
                <w:sz w:val="20"/>
                <w:szCs w:val="20"/>
                <w:lang w:val="en-PK"/>
              </w:rPr>
              <w:t>=</w:t>
            </w:r>
            <w:r w:rsidRPr="0086546D">
              <w:rPr>
                <w:rFonts w:ascii="Consolas" w:hAnsi="Consolas" w:cs="Consolas"/>
                <w:color w:val="000000"/>
                <w:sz w:val="20"/>
                <w:szCs w:val="20"/>
                <w:lang w:val="en-PK"/>
              </w:rPr>
              <w:t xml:space="preserve"> </w:t>
            </w:r>
            <w:r w:rsidRPr="0086546D">
              <w:rPr>
                <w:rFonts w:ascii="Consolas" w:hAnsi="Consolas" w:cs="Consolas"/>
                <w:color w:val="FF0000"/>
                <w:sz w:val="20"/>
                <w:szCs w:val="20"/>
                <w:lang w:val="en-PK"/>
              </w:rPr>
              <w:t>'Yes'</w:t>
            </w:r>
          </w:p>
        </w:tc>
        <w:tc>
          <w:tcPr>
            <w:tcW w:w="5395" w:type="dxa"/>
          </w:tcPr>
          <w:p w14:paraId="6804CE48" w14:textId="532FC901" w:rsidR="00072D06" w:rsidRPr="00072D06" w:rsidRDefault="00072D06" w:rsidP="00C763D9">
            <w:pPr>
              <w:rPr>
                <w:lang w:val="en-PK"/>
              </w:rPr>
            </w:pPr>
            <w:r>
              <w:rPr>
                <w:noProof/>
                <w:lang w:val="en-PK"/>
              </w:rPr>
              <w:drawing>
                <wp:anchor distT="0" distB="0" distL="114300" distR="114300" simplePos="0" relativeHeight="251665408" behindDoc="0" locked="0" layoutInCell="1" allowOverlap="1" wp14:anchorId="6B3F1B87" wp14:editId="22783FD4">
                  <wp:simplePos x="0" y="0"/>
                  <wp:positionH relativeFrom="page">
                    <wp:posOffset>627742</wp:posOffset>
                  </wp:positionH>
                  <wp:positionV relativeFrom="page">
                    <wp:posOffset>80010</wp:posOffset>
                  </wp:positionV>
                  <wp:extent cx="1777106" cy="605246"/>
                  <wp:effectExtent l="0" t="0" r="0" b="4445"/>
                  <wp:wrapNone/>
                  <wp:docPr id="127347621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3476215" name="Picture 1273476215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7106" cy="605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E3072A6" w14:textId="77777777" w:rsidR="00072D06" w:rsidRDefault="00072D06" w:rsidP="00A75FF2">
      <w:pPr>
        <w:rPr>
          <w:lang w:val="en-PK"/>
        </w:rPr>
      </w:pPr>
    </w:p>
    <w:p w14:paraId="3353C481" w14:textId="5BF1C1C2" w:rsidR="0086546D" w:rsidRPr="0086546D" w:rsidRDefault="0086546D" w:rsidP="00A75FF2">
      <w:pPr>
        <w:rPr>
          <w:b/>
          <w:bCs/>
          <w:lang w:val="en-PK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86546D" w14:paraId="411EBF5F" w14:textId="77777777" w:rsidTr="00C763D9">
        <w:trPr>
          <w:trHeight w:val="306"/>
        </w:trPr>
        <w:tc>
          <w:tcPr>
            <w:tcW w:w="10790" w:type="dxa"/>
            <w:gridSpan w:val="2"/>
          </w:tcPr>
          <w:p w14:paraId="6A8ECAAB" w14:textId="68C5A0E4" w:rsidR="0086546D" w:rsidRDefault="000F5E15" w:rsidP="00CE38B0">
            <w:pPr>
              <w:pStyle w:val="ListParagraph"/>
              <w:ind w:left="1156" w:hanging="1134"/>
              <w:jc w:val="center"/>
              <w:rPr>
                <w:lang w:val="en-PK"/>
              </w:rPr>
            </w:pPr>
            <w:r w:rsidRPr="0086546D">
              <w:rPr>
                <w:b/>
                <w:bCs/>
                <w:lang w:val="en-PK"/>
              </w:rPr>
              <w:t>3:</w:t>
            </w:r>
            <w:r>
              <w:rPr>
                <w:b/>
                <w:bCs/>
                <w:lang w:val="en-PK"/>
              </w:rPr>
              <w:t xml:space="preserve"> </w:t>
            </w:r>
            <w:r w:rsidR="0086546D" w:rsidRPr="00A75FF2">
              <w:rPr>
                <w:b/>
                <w:bCs/>
                <w:lang w:val="en-PK"/>
              </w:rPr>
              <w:t>Attrition Rate</w:t>
            </w:r>
            <w:r w:rsidR="0086546D" w:rsidRPr="00A75FF2">
              <w:rPr>
                <w:lang w:val="en-PK"/>
              </w:rPr>
              <w:t xml:space="preserve"> – Percentage of employees who have left the organization.</w:t>
            </w:r>
          </w:p>
          <w:p w14:paraId="42047C3B" w14:textId="36C97B5F" w:rsidR="0086546D" w:rsidRPr="00072D06" w:rsidRDefault="0086546D" w:rsidP="00C763D9">
            <w:pPr>
              <w:pStyle w:val="ListParagraph"/>
              <w:ind w:left="1179"/>
              <w:jc w:val="center"/>
              <w:rPr>
                <w:lang w:val="en-PK"/>
              </w:rPr>
            </w:pPr>
          </w:p>
        </w:tc>
      </w:tr>
      <w:tr w:rsidR="0086546D" w14:paraId="44B063A5" w14:textId="77777777" w:rsidTr="00C763D9">
        <w:trPr>
          <w:trHeight w:val="410"/>
        </w:trPr>
        <w:tc>
          <w:tcPr>
            <w:tcW w:w="5395" w:type="dxa"/>
          </w:tcPr>
          <w:p w14:paraId="53A0747B" w14:textId="77777777" w:rsidR="0086546D" w:rsidRPr="005C15F7" w:rsidRDefault="0086546D" w:rsidP="00C763D9">
            <w:pPr>
              <w:spacing w:before="100" w:beforeAutospacing="1" w:after="100" w:afterAutospacing="1"/>
              <w:jc w:val="center"/>
              <w:rPr>
                <w:b/>
                <w:bCs/>
                <w:lang w:val="en-PK" w:eastAsia="en-PK"/>
              </w:rPr>
            </w:pPr>
            <w:r>
              <w:rPr>
                <w:b/>
                <w:bCs/>
                <w:lang w:val="en-PK" w:eastAsia="en-PK"/>
              </w:rPr>
              <w:t>Query</w:t>
            </w:r>
          </w:p>
        </w:tc>
        <w:tc>
          <w:tcPr>
            <w:tcW w:w="5395" w:type="dxa"/>
          </w:tcPr>
          <w:p w14:paraId="4DA16BC6" w14:textId="77777777" w:rsidR="0086546D" w:rsidRPr="005C15F7" w:rsidRDefault="0086546D" w:rsidP="00C763D9">
            <w:pPr>
              <w:spacing w:before="100" w:beforeAutospacing="1" w:after="100" w:afterAutospacing="1"/>
              <w:jc w:val="center"/>
              <w:rPr>
                <w:b/>
                <w:bCs/>
                <w:lang w:val="en-PK" w:eastAsia="en-PK"/>
              </w:rPr>
            </w:pPr>
            <w:r>
              <w:rPr>
                <w:b/>
                <w:bCs/>
                <w:lang w:val="en-PK" w:eastAsia="en-PK"/>
              </w:rPr>
              <w:t>Result</w:t>
            </w:r>
          </w:p>
        </w:tc>
      </w:tr>
      <w:tr w:rsidR="0086546D" w14:paraId="153F6869" w14:textId="77777777" w:rsidTr="00C763D9">
        <w:trPr>
          <w:trHeight w:val="1169"/>
        </w:trPr>
        <w:tc>
          <w:tcPr>
            <w:tcW w:w="5395" w:type="dxa"/>
          </w:tcPr>
          <w:p w14:paraId="5CACEB21" w14:textId="77777777" w:rsidR="0086546D" w:rsidRPr="0086546D" w:rsidRDefault="0086546D" w:rsidP="008654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en-PK"/>
              </w:rPr>
            </w:pPr>
            <w:r w:rsidRPr="0086546D">
              <w:rPr>
                <w:rFonts w:ascii="Consolas" w:hAnsi="Consolas" w:cs="Consolas"/>
                <w:color w:val="0000FF"/>
                <w:sz w:val="20"/>
                <w:szCs w:val="20"/>
                <w:lang w:val="en-PK"/>
              </w:rPr>
              <w:t xml:space="preserve">SELECT </w:t>
            </w:r>
            <w:r w:rsidRPr="0086546D">
              <w:rPr>
                <w:rFonts w:ascii="Consolas" w:hAnsi="Consolas" w:cs="Consolas"/>
                <w:color w:val="808080"/>
                <w:sz w:val="20"/>
                <w:szCs w:val="20"/>
                <w:lang w:val="en-PK"/>
              </w:rPr>
              <w:t>(</w:t>
            </w:r>
            <w:proofErr w:type="gramStart"/>
            <w:r w:rsidRPr="0086546D">
              <w:rPr>
                <w:rFonts w:ascii="Consolas" w:hAnsi="Consolas" w:cs="Consolas"/>
                <w:color w:val="FF00FF"/>
                <w:sz w:val="20"/>
                <w:szCs w:val="20"/>
                <w:lang w:val="en-PK"/>
              </w:rPr>
              <w:t>COUNT</w:t>
            </w:r>
            <w:r w:rsidRPr="0086546D">
              <w:rPr>
                <w:rFonts w:ascii="Consolas" w:hAnsi="Consolas" w:cs="Consolas"/>
                <w:color w:val="808080"/>
                <w:sz w:val="20"/>
                <w:szCs w:val="20"/>
                <w:lang w:val="en-PK"/>
              </w:rPr>
              <w:t>(</w:t>
            </w:r>
            <w:proofErr w:type="gramEnd"/>
            <w:r w:rsidRPr="0086546D">
              <w:rPr>
                <w:rFonts w:ascii="Consolas" w:hAnsi="Consolas" w:cs="Consolas"/>
                <w:color w:val="0000FF"/>
                <w:sz w:val="20"/>
                <w:szCs w:val="20"/>
                <w:lang w:val="en-PK"/>
              </w:rPr>
              <w:t>CASE</w:t>
            </w:r>
            <w:r w:rsidRPr="0086546D">
              <w:rPr>
                <w:rFonts w:ascii="Consolas" w:hAnsi="Consolas" w:cs="Consolas"/>
                <w:color w:val="000000"/>
                <w:sz w:val="20"/>
                <w:szCs w:val="20"/>
                <w:lang w:val="en-PK"/>
              </w:rPr>
              <w:t xml:space="preserve"> </w:t>
            </w:r>
            <w:r w:rsidRPr="0086546D">
              <w:rPr>
                <w:rFonts w:ascii="Consolas" w:hAnsi="Consolas" w:cs="Consolas"/>
                <w:color w:val="0000FF"/>
                <w:sz w:val="20"/>
                <w:szCs w:val="20"/>
                <w:lang w:val="en-PK"/>
              </w:rPr>
              <w:t>WHEN</w:t>
            </w:r>
            <w:r w:rsidRPr="0086546D">
              <w:rPr>
                <w:rFonts w:ascii="Consolas" w:hAnsi="Consolas" w:cs="Consolas"/>
                <w:color w:val="000000"/>
                <w:sz w:val="20"/>
                <w:szCs w:val="20"/>
                <w:lang w:val="en-PK"/>
              </w:rPr>
              <w:t xml:space="preserve"> Attrition </w:t>
            </w:r>
            <w:r w:rsidRPr="0086546D">
              <w:rPr>
                <w:rFonts w:ascii="Consolas" w:hAnsi="Consolas" w:cs="Consolas"/>
                <w:color w:val="808080"/>
                <w:sz w:val="20"/>
                <w:szCs w:val="20"/>
                <w:lang w:val="en-PK"/>
              </w:rPr>
              <w:t>=</w:t>
            </w:r>
            <w:r w:rsidRPr="0086546D">
              <w:rPr>
                <w:rFonts w:ascii="Consolas" w:hAnsi="Consolas" w:cs="Consolas"/>
                <w:color w:val="000000"/>
                <w:sz w:val="20"/>
                <w:szCs w:val="20"/>
                <w:lang w:val="en-PK"/>
              </w:rPr>
              <w:t xml:space="preserve"> </w:t>
            </w:r>
            <w:r w:rsidRPr="0086546D">
              <w:rPr>
                <w:rFonts w:ascii="Consolas" w:hAnsi="Consolas" w:cs="Consolas"/>
                <w:color w:val="FF0000"/>
                <w:sz w:val="20"/>
                <w:szCs w:val="20"/>
                <w:lang w:val="en-PK"/>
              </w:rPr>
              <w:t>'Yes'</w:t>
            </w:r>
            <w:r w:rsidRPr="0086546D">
              <w:rPr>
                <w:rFonts w:ascii="Consolas" w:hAnsi="Consolas" w:cs="Consolas"/>
                <w:color w:val="000000"/>
                <w:sz w:val="20"/>
                <w:szCs w:val="20"/>
                <w:lang w:val="en-PK"/>
              </w:rPr>
              <w:t xml:space="preserve"> </w:t>
            </w:r>
            <w:r w:rsidRPr="0086546D">
              <w:rPr>
                <w:rFonts w:ascii="Consolas" w:hAnsi="Consolas" w:cs="Consolas"/>
                <w:color w:val="0000FF"/>
                <w:sz w:val="20"/>
                <w:szCs w:val="20"/>
                <w:lang w:val="en-PK"/>
              </w:rPr>
              <w:t>THEN</w:t>
            </w:r>
            <w:r w:rsidRPr="0086546D">
              <w:rPr>
                <w:rFonts w:ascii="Consolas" w:hAnsi="Consolas" w:cs="Consolas"/>
                <w:color w:val="000000"/>
                <w:sz w:val="20"/>
                <w:szCs w:val="20"/>
                <w:lang w:val="en-PK"/>
              </w:rPr>
              <w:t xml:space="preserve"> 1 </w:t>
            </w:r>
            <w:r w:rsidRPr="0086546D">
              <w:rPr>
                <w:rFonts w:ascii="Consolas" w:hAnsi="Consolas" w:cs="Consolas"/>
                <w:color w:val="0000FF"/>
                <w:sz w:val="20"/>
                <w:szCs w:val="20"/>
                <w:lang w:val="en-PK"/>
              </w:rPr>
              <w:t>END</w:t>
            </w:r>
            <w:r w:rsidRPr="0086546D">
              <w:rPr>
                <w:rFonts w:ascii="Consolas" w:hAnsi="Consolas" w:cs="Consolas"/>
                <w:color w:val="808080"/>
                <w:sz w:val="20"/>
                <w:szCs w:val="20"/>
                <w:lang w:val="en-PK"/>
              </w:rPr>
              <w:t>)</w:t>
            </w:r>
            <w:r w:rsidRPr="0086546D">
              <w:rPr>
                <w:rFonts w:ascii="Consolas" w:hAnsi="Consolas" w:cs="Consolas"/>
                <w:color w:val="000000"/>
                <w:sz w:val="20"/>
                <w:szCs w:val="20"/>
                <w:lang w:val="en-PK"/>
              </w:rPr>
              <w:t xml:space="preserve"> </w:t>
            </w:r>
            <w:r w:rsidRPr="0086546D">
              <w:rPr>
                <w:rFonts w:ascii="Consolas" w:hAnsi="Consolas" w:cs="Consolas"/>
                <w:color w:val="808080"/>
                <w:sz w:val="20"/>
                <w:szCs w:val="20"/>
                <w:lang w:val="en-PK"/>
              </w:rPr>
              <w:t>*</w:t>
            </w:r>
            <w:r w:rsidRPr="0086546D">
              <w:rPr>
                <w:rFonts w:ascii="Consolas" w:hAnsi="Consolas" w:cs="Consolas"/>
                <w:color w:val="000000"/>
                <w:sz w:val="20"/>
                <w:szCs w:val="20"/>
                <w:lang w:val="en-PK"/>
              </w:rPr>
              <w:t xml:space="preserve"> 100.0</w:t>
            </w:r>
            <w:r w:rsidRPr="0086546D">
              <w:rPr>
                <w:rFonts w:ascii="Consolas" w:hAnsi="Consolas" w:cs="Consolas"/>
                <w:color w:val="808080"/>
                <w:sz w:val="20"/>
                <w:szCs w:val="20"/>
                <w:lang w:val="en-PK"/>
              </w:rPr>
              <w:t>)</w:t>
            </w:r>
            <w:r w:rsidRPr="0086546D">
              <w:rPr>
                <w:rFonts w:ascii="Consolas" w:hAnsi="Consolas" w:cs="Consolas"/>
                <w:color w:val="000000"/>
                <w:sz w:val="20"/>
                <w:szCs w:val="20"/>
                <w:lang w:val="en-PK"/>
              </w:rPr>
              <w:t xml:space="preserve"> </w:t>
            </w:r>
            <w:r w:rsidRPr="0086546D">
              <w:rPr>
                <w:rFonts w:ascii="Consolas" w:hAnsi="Consolas" w:cs="Consolas"/>
                <w:color w:val="808080"/>
                <w:sz w:val="20"/>
                <w:szCs w:val="20"/>
                <w:lang w:val="en-PK"/>
              </w:rPr>
              <w:t>/</w:t>
            </w:r>
            <w:r w:rsidRPr="0086546D">
              <w:rPr>
                <w:rFonts w:ascii="Consolas" w:hAnsi="Consolas" w:cs="Consolas"/>
                <w:color w:val="000000"/>
                <w:sz w:val="20"/>
                <w:szCs w:val="20"/>
                <w:lang w:val="en-PK"/>
              </w:rPr>
              <w:t xml:space="preserve"> </w:t>
            </w:r>
            <w:r w:rsidRPr="0086546D">
              <w:rPr>
                <w:rFonts w:ascii="Consolas" w:hAnsi="Consolas" w:cs="Consolas"/>
                <w:color w:val="FF00FF"/>
                <w:sz w:val="20"/>
                <w:szCs w:val="20"/>
                <w:lang w:val="en-PK"/>
              </w:rPr>
              <w:t>COUNT</w:t>
            </w:r>
            <w:r w:rsidRPr="0086546D">
              <w:rPr>
                <w:rFonts w:ascii="Consolas" w:hAnsi="Consolas" w:cs="Consolas"/>
                <w:color w:val="808080"/>
                <w:sz w:val="20"/>
                <w:szCs w:val="20"/>
                <w:lang w:val="en-PK"/>
              </w:rPr>
              <w:t>(*)</w:t>
            </w:r>
            <w:r w:rsidRPr="0086546D">
              <w:rPr>
                <w:rFonts w:ascii="Consolas" w:hAnsi="Consolas" w:cs="Consolas"/>
                <w:color w:val="000000"/>
                <w:sz w:val="20"/>
                <w:szCs w:val="20"/>
                <w:lang w:val="en-PK"/>
              </w:rPr>
              <w:t xml:space="preserve"> </w:t>
            </w:r>
            <w:r w:rsidRPr="0086546D">
              <w:rPr>
                <w:rFonts w:ascii="Consolas" w:hAnsi="Consolas" w:cs="Consolas"/>
                <w:color w:val="0000FF"/>
                <w:sz w:val="20"/>
                <w:szCs w:val="20"/>
                <w:lang w:val="en-PK"/>
              </w:rPr>
              <w:t>AS</w:t>
            </w:r>
            <w:r w:rsidRPr="0086546D">
              <w:rPr>
                <w:rFonts w:ascii="Consolas" w:hAnsi="Consolas" w:cs="Consolas"/>
                <w:color w:val="000000"/>
                <w:sz w:val="20"/>
                <w:szCs w:val="20"/>
                <w:lang w:val="en-PK"/>
              </w:rPr>
              <w:t xml:space="preserve"> </w:t>
            </w:r>
            <w:proofErr w:type="spellStart"/>
            <w:r w:rsidRPr="0086546D">
              <w:rPr>
                <w:rFonts w:ascii="Consolas" w:hAnsi="Consolas" w:cs="Consolas"/>
                <w:color w:val="000000"/>
                <w:sz w:val="20"/>
                <w:szCs w:val="20"/>
                <w:lang w:val="en-PK"/>
              </w:rPr>
              <w:t>Attrition_Rate</w:t>
            </w:r>
            <w:proofErr w:type="spellEnd"/>
            <w:r w:rsidRPr="0086546D">
              <w:rPr>
                <w:rFonts w:ascii="Consolas" w:hAnsi="Consolas" w:cs="Consolas"/>
                <w:color w:val="000000"/>
                <w:sz w:val="20"/>
                <w:szCs w:val="20"/>
                <w:lang w:val="en-PK"/>
              </w:rPr>
              <w:t xml:space="preserve"> </w:t>
            </w:r>
            <w:r w:rsidRPr="0086546D">
              <w:rPr>
                <w:rFonts w:ascii="Consolas" w:hAnsi="Consolas" w:cs="Consolas"/>
                <w:color w:val="0000FF"/>
                <w:sz w:val="20"/>
                <w:szCs w:val="20"/>
                <w:lang w:val="en-PK"/>
              </w:rPr>
              <w:t>FROM</w:t>
            </w:r>
            <w:r w:rsidRPr="0086546D">
              <w:rPr>
                <w:rFonts w:ascii="Consolas" w:hAnsi="Consolas" w:cs="Consolas"/>
                <w:color w:val="000000"/>
                <w:sz w:val="20"/>
                <w:szCs w:val="20"/>
                <w:lang w:val="en-PK"/>
              </w:rPr>
              <w:t xml:space="preserve"> </w:t>
            </w:r>
            <w:proofErr w:type="spellStart"/>
            <w:r w:rsidRPr="0086546D">
              <w:rPr>
                <w:rFonts w:ascii="Consolas" w:hAnsi="Consolas" w:cs="Consolas"/>
                <w:color w:val="000000"/>
                <w:sz w:val="20"/>
                <w:szCs w:val="20"/>
                <w:lang w:val="en-PK"/>
              </w:rPr>
              <w:t>HR_Data</w:t>
            </w:r>
            <w:proofErr w:type="spellEnd"/>
          </w:p>
          <w:p w14:paraId="3DEB8D2E" w14:textId="5E3CC70B" w:rsidR="0086546D" w:rsidRPr="00072D06" w:rsidRDefault="0086546D" w:rsidP="00C763D9">
            <w:pPr>
              <w:rPr>
                <w:lang w:val="en-PK"/>
              </w:rPr>
            </w:pPr>
          </w:p>
        </w:tc>
        <w:tc>
          <w:tcPr>
            <w:tcW w:w="5395" w:type="dxa"/>
          </w:tcPr>
          <w:p w14:paraId="1093E831" w14:textId="554C38B6" w:rsidR="0086546D" w:rsidRPr="00072D06" w:rsidRDefault="0086546D" w:rsidP="00C763D9">
            <w:pPr>
              <w:rPr>
                <w:lang w:val="en-PK"/>
              </w:rPr>
            </w:pPr>
            <w:r>
              <w:rPr>
                <w:noProof/>
                <w:lang w:val="en-PK"/>
              </w:rPr>
              <w:drawing>
                <wp:anchor distT="0" distB="0" distL="114300" distR="114300" simplePos="0" relativeHeight="251666432" behindDoc="0" locked="0" layoutInCell="1" allowOverlap="1" wp14:anchorId="68289134" wp14:editId="1A0501AB">
                  <wp:simplePos x="0" y="0"/>
                  <wp:positionH relativeFrom="page">
                    <wp:posOffset>633368</wp:posOffset>
                  </wp:positionH>
                  <wp:positionV relativeFrom="page">
                    <wp:posOffset>78649</wp:posOffset>
                  </wp:positionV>
                  <wp:extent cx="1802039" cy="521970"/>
                  <wp:effectExtent l="0" t="0" r="8255" b="0"/>
                  <wp:wrapNone/>
                  <wp:docPr id="1466801742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6801742" name="Picture 1466801742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2039" cy="521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5E1E6E70" w14:textId="74733BD1" w:rsidR="00CE38B0" w:rsidRDefault="00CE38B0" w:rsidP="00A75FF2">
      <w:pPr>
        <w:rPr>
          <w:lang w:val="en-PK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CE38B0" w14:paraId="55A7F689" w14:textId="77777777" w:rsidTr="00CE38B0">
        <w:trPr>
          <w:trHeight w:val="290"/>
        </w:trPr>
        <w:tc>
          <w:tcPr>
            <w:tcW w:w="10790" w:type="dxa"/>
            <w:gridSpan w:val="2"/>
          </w:tcPr>
          <w:p w14:paraId="03CABDFC" w14:textId="77777777" w:rsidR="000F5E15" w:rsidRDefault="000F5E15" w:rsidP="000F5E15">
            <w:pPr>
              <w:rPr>
                <w:lang w:val="en-PK"/>
              </w:rPr>
            </w:pPr>
          </w:p>
          <w:p w14:paraId="33B01448" w14:textId="53230C11" w:rsidR="00CE38B0" w:rsidRPr="00CE38B0" w:rsidRDefault="000F5E15" w:rsidP="000F5E15">
            <w:pPr>
              <w:pStyle w:val="ListParagraph"/>
              <w:ind w:left="22"/>
              <w:jc w:val="center"/>
              <w:rPr>
                <w:lang w:val="en-PK"/>
              </w:rPr>
            </w:pPr>
            <w:r w:rsidRPr="000F5E15">
              <w:rPr>
                <w:b/>
                <w:bCs/>
                <w:lang w:val="en-PK"/>
              </w:rPr>
              <w:t>4:</w:t>
            </w:r>
            <w:r>
              <w:rPr>
                <w:b/>
                <w:bCs/>
                <w:lang w:val="en-PK"/>
              </w:rPr>
              <w:t xml:space="preserve"> </w:t>
            </w:r>
            <w:r w:rsidR="00CE38B0" w:rsidRPr="00CE38B0">
              <w:rPr>
                <w:b/>
                <w:bCs/>
                <w:lang w:val="en-PK"/>
              </w:rPr>
              <w:t>Active Employees</w:t>
            </w:r>
            <w:r w:rsidR="00CE38B0" w:rsidRPr="00CE38B0">
              <w:rPr>
                <w:lang w:val="en-PK"/>
              </w:rPr>
              <w:t xml:space="preserve"> – Total active employees.</w:t>
            </w:r>
          </w:p>
          <w:p w14:paraId="32A09604" w14:textId="77777777" w:rsidR="00CE38B0" w:rsidRPr="00CE38B0" w:rsidRDefault="00CE38B0" w:rsidP="00C763D9">
            <w:pPr>
              <w:pStyle w:val="ListParagraph"/>
              <w:ind w:left="1179"/>
              <w:jc w:val="center"/>
              <w:rPr>
                <w:lang w:val="en-PK"/>
              </w:rPr>
            </w:pPr>
          </w:p>
        </w:tc>
      </w:tr>
      <w:tr w:rsidR="00CE38B0" w14:paraId="02A67843" w14:textId="77777777" w:rsidTr="00C763D9">
        <w:trPr>
          <w:trHeight w:val="410"/>
        </w:trPr>
        <w:tc>
          <w:tcPr>
            <w:tcW w:w="5395" w:type="dxa"/>
          </w:tcPr>
          <w:p w14:paraId="27A9D2DE" w14:textId="77777777" w:rsidR="00CE38B0" w:rsidRPr="005C15F7" w:rsidRDefault="00CE38B0" w:rsidP="00C763D9">
            <w:pPr>
              <w:spacing w:before="100" w:beforeAutospacing="1" w:after="100" w:afterAutospacing="1"/>
              <w:jc w:val="center"/>
              <w:rPr>
                <w:b/>
                <w:bCs/>
                <w:lang w:val="en-PK" w:eastAsia="en-PK"/>
              </w:rPr>
            </w:pPr>
            <w:r>
              <w:rPr>
                <w:b/>
                <w:bCs/>
                <w:lang w:val="en-PK" w:eastAsia="en-PK"/>
              </w:rPr>
              <w:t>Query</w:t>
            </w:r>
          </w:p>
        </w:tc>
        <w:tc>
          <w:tcPr>
            <w:tcW w:w="5395" w:type="dxa"/>
          </w:tcPr>
          <w:p w14:paraId="390B541C" w14:textId="77777777" w:rsidR="00CE38B0" w:rsidRPr="005C15F7" w:rsidRDefault="00CE38B0" w:rsidP="00C763D9">
            <w:pPr>
              <w:spacing w:before="100" w:beforeAutospacing="1" w:after="100" w:afterAutospacing="1"/>
              <w:jc w:val="center"/>
              <w:rPr>
                <w:b/>
                <w:bCs/>
                <w:lang w:val="en-PK" w:eastAsia="en-PK"/>
              </w:rPr>
            </w:pPr>
            <w:r>
              <w:rPr>
                <w:b/>
                <w:bCs/>
                <w:lang w:val="en-PK" w:eastAsia="en-PK"/>
              </w:rPr>
              <w:t>Result</w:t>
            </w:r>
          </w:p>
        </w:tc>
      </w:tr>
      <w:tr w:rsidR="00CE38B0" w14:paraId="6668DE78" w14:textId="77777777" w:rsidTr="00C763D9">
        <w:trPr>
          <w:trHeight w:val="1169"/>
        </w:trPr>
        <w:tc>
          <w:tcPr>
            <w:tcW w:w="5395" w:type="dxa"/>
          </w:tcPr>
          <w:p w14:paraId="66937061" w14:textId="77777777" w:rsidR="00CE38B0" w:rsidRDefault="00CE38B0" w:rsidP="00CE38B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FF00FF"/>
                <w:sz w:val="19"/>
                <w:szCs w:val="19"/>
                <w:lang w:val="en-PK"/>
              </w:rPr>
              <w:t>COUNT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(</w:t>
            </w:r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*)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[Total Active Employees]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>HR_Data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Attrition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PK"/>
              </w:rPr>
              <w:t>'No'</w:t>
            </w:r>
          </w:p>
          <w:p w14:paraId="56F9B6E4" w14:textId="77777777" w:rsidR="00CE38B0" w:rsidRPr="00072D06" w:rsidRDefault="00CE38B0" w:rsidP="00C763D9">
            <w:pPr>
              <w:rPr>
                <w:lang w:val="en-PK"/>
              </w:rPr>
            </w:pPr>
          </w:p>
        </w:tc>
        <w:tc>
          <w:tcPr>
            <w:tcW w:w="5395" w:type="dxa"/>
          </w:tcPr>
          <w:p w14:paraId="44EA2A63" w14:textId="2DA812BE" w:rsidR="00CE38B0" w:rsidRPr="00072D06" w:rsidRDefault="00CE38B0" w:rsidP="00C763D9">
            <w:pPr>
              <w:rPr>
                <w:lang w:val="en-PK"/>
              </w:rPr>
            </w:pPr>
            <w:r>
              <w:rPr>
                <w:noProof/>
                <w:lang w:val="en-PK"/>
              </w:rPr>
              <w:drawing>
                <wp:anchor distT="0" distB="0" distL="114300" distR="114300" simplePos="0" relativeHeight="251667456" behindDoc="0" locked="0" layoutInCell="1" allowOverlap="1" wp14:anchorId="23E3E149" wp14:editId="1A70A380">
                  <wp:simplePos x="0" y="0"/>
                  <wp:positionH relativeFrom="page">
                    <wp:posOffset>399052</wp:posOffset>
                  </wp:positionH>
                  <wp:positionV relativeFrom="page">
                    <wp:posOffset>90805</wp:posOffset>
                  </wp:positionV>
                  <wp:extent cx="2387597" cy="511628"/>
                  <wp:effectExtent l="0" t="0" r="0" b="3175"/>
                  <wp:wrapNone/>
                  <wp:docPr id="406568482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6568482" name="Picture 406568482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7597" cy="511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E04D6EF" w14:textId="77777777" w:rsidR="00CE38B0" w:rsidRDefault="00CE38B0" w:rsidP="00A75FF2">
      <w:pPr>
        <w:rPr>
          <w:lang w:val="en-PK"/>
        </w:rPr>
      </w:pPr>
    </w:p>
    <w:p w14:paraId="7C3C8015" w14:textId="77777777" w:rsidR="00CE38B0" w:rsidRDefault="00CE38B0" w:rsidP="00A75FF2">
      <w:pPr>
        <w:rPr>
          <w:lang w:val="en-PK"/>
        </w:rPr>
      </w:pPr>
    </w:p>
    <w:p w14:paraId="0F40C443" w14:textId="77777777" w:rsidR="00CE38B0" w:rsidRDefault="00CE38B0" w:rsidP="00A75FF2">
      <w:pPr>
        <w:rPr>
          <w:lang w:val="en-PK"/>
        </w:rPr>
      </w:pPr>
    </w:p>
    <w:p w14:paraId="5949EDC0" w14:textId="77777777" w:rsidR="00CE38B0" w:rsidRDefault="00CE38B0" w:rsidP="00A75FF2">
      <w:pPr>
        <w:rPr>
          <w:lang w:val="en-PK"/>
        </w:rPr>
      </w:pPr>
    </w:p>
    <w:p w14:paraId="2C782125" w14:textId="77777777" w:rsidR="00CE38B0" w:rsidRDefault="00CE38B0" w:rsidP="00A75FF2">
      <w:pPr>
        <w:rPr>
          <w:lang w:val="en-PK"/>
        </w:rPr>
      </w:pPr>
    </w:p>
    <w:p w14:paraId="633A0F6F" w14:textId="77777777" w:rsidR="00CE38B0" w:rsidRDefault="00CE38B0" w:rsidP="00A75FF2">
      <w:pPr>
        <w:rPr>
          <w:lang w:val="en-PK"/>
        </w:rPr>
      </w:pPr>
    </w:p>
    <w:p w14:paraId="4D555EDC" w14:textId="77777777" w:rsidR="00CE38B0" w:rsidRDefault="00CE38B0" w:rsidP="00A75FF2">
      <w:pPr>
        <w:rPr>
          <w:lang w:val="en-PK"/>
        </w:rPr>
      </w:pPr>
    </w:p>
    <w:p w14:paraId="27281230" w14:textId="77777777" w:rsidR="00CE38B0" w:rsidRDefault="00CE38B0" w:rsidP="00A75FF2">
      <w:pPr>
        <w:rPr>
          <w:lang w:val="en-PK"/>
        </w:rPr>
      </w:pPr>
    </w:p>
    <w:p w14:paraId="29F8B68A" w14:textId="186AD7AB" w:rsidR="00CE38B0" w:rsidRPr="000F5E15" w:rsidRDefault="00CE38B0" w:rsidP="00A75FF2">
      <w:pPr>
        <w:rPr>
          <w:b/>
          <w:bCs/>
          <w:lang w:val="en-PK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CE38B0" w14:paraId="70ED7AEF" w14:textId="77777777" w:rsidTr="00C763D9">
        <w:trPr>
          <w:trHeight w:val="306"/>
        </w:trPr>
        <w:tc>
          <w:tcPr>
            <w:tcW w:w="10790" w:type="dxa"/>
            <w:gridSpan w:val="2"/>
          </w:tcPr>
          <w:p w14:paraId="5C04842E" w14:textId="29523762" w:rsidR="00CE38B0" w:rsidRPr="00CE38B0" w:rsidRDefault="000F5E15" w:rsidP="00CE38B0">
            <w:pPr>
              <w:pStyle w:val="ListParagraph"/>
              <w:ind w:left="22" w:hanging="22"/>
              <w:jc w:val="center"/>
              <w:rPr>
                <w:lang w:val="en-PK"/>
              </w:rPr>
            </w:pPr>
            <w:r w:rsidRPr="000F5E15">
              <w:rPr>
                <w:b/>
                <w:bCs/>
                <w:lang w:val="en-PK"/>
              </w:rPr>
              <w:t>5:</w:t>
            </w:r>
            <w:r>
              <w:rPr>
                <w:b/>
                <w:bCs/>
                <w:lang w:val="en-PK"/>
              </w:rPr>
              <w:t xml:space="preserve"> </w:t>
            </w:r>
            <w:r w:rsidR="00CE38B0" w:rsidRPr="00CE38B0">
              <w:rPr>
                <w:b/>
                <w:bCs/>
                <w:lang w:val="en-PK"/>
              </w:rPr>
              <w:t>Gender Distribution</w:t>
            </w:r>
            <w:r w:rsidR="00CE38B0" w:rsidRPr="00CE38B0">
              <w:rPr>
                <w:lang w:val="en-PK"/>
              </w:rPr>
              <w:t xml:space="preserve"> – Employee count segmented by gender.</w:t>
            </w:r>
          </w:p>
          <w:p w14:paraId="7E1B1B26" w14:textId="77777777" w:rsidR="00CE38B0" w:rsidRPr="00CE38B0" w:rsidRDefault="00CE38B0" w:rsidP="00C763D9">
            <w:pPr>
              <w:pStyle w:val="ListParagraph"/>
              <w:ind w:left="1179"/>
              <w:jc w:val="center"/>
              <w:rPr>
                <w:lang w:val="en-PK"/>
              </w:rPr>
            </w:pPr>
          </w:p>
        </w:tc>
      </w:tr>
      <w:tr w:rsidR="00CE38B0" w14:paraId="55AAA3DE" w14:textId="77777777" w:rsidTr="00C763D9">
        <w:trPr>
          <w:trHeight w:val="410"/>
        </w:trPr>
        <w:tc>
          <w:tcPr>
            <w:tcW w:w="5395" w:type="dxa"/>
          </w:tcPr>
          <w:p w14:paraId="61922606" w14:textId="77777777" w:rsidR="00CE38B0" w:rsidRPr="005C15F7" w:rsidRDefault="00CE38B0" w:rsidP="00C763D9">
            <w:pPr>
              <w:spacing w:before="100" w:beforeAutospacing="1" w:after="100" w:afterAutospacing="1"/>
              <w:jc w:val="center"/>
              <w:rPr>
                <w:b/>
                <w:bCs/>
                <w:lang w:val="en-PK" w:eastAsia="en-PK"/>
              </w:rPr>
            </w:pPr>
            <w:r>
              <w:rPr>
                <w:b/>
                <w:bCs/>
                <w:lang w:val="en-PK" w:eastAsia="en-PK"/>
              </w:rPr>
              <w:t>Query</w:t>
            </w:r>
          </w:p>
        </w:tc>
        <w:tc>
          <w:tcPr>
            <w:tcW w:w="5395" w:type="dxa"/>
          </w:tcPr>
          <w:p w14:paraId="3EC9901E" w14:textId="77777777" w:rsidR="00CE38B0" w:rsidRPr="005C15F7" w:rsidRDefault="00CE38B0" w:rsidP="00C763D9">
            <w:pPr>
              <w:spacing w:before="100" w:beforeAutospacing="1" w:after="100" w:afterAutospacing="1"/>
              <w:jc w:val="center"/>
              <w:rPr>
                <w:b/>
                <w:bCs/>
                <w:lang w:val="en-PK" w:eastAsia="en-PK"/>
              </w:rPr>
            </w:pPr>
            <w:r>
              <w:rPr>
                <w:b/>
                <w:bCs/>
                <w:lang w:val="en-PK" w:eastAsia="en-PK"/>
              </w:rPr>
              <w:t>Result</w:t>
            </w:r>
          </w:p>
        </w:tc>
      </w:tr>
      <w:tr w:rsidR="00CE38B0" w14:paraId="6FBCD21C" w14:textId="77777777" w:rsidTr="00C763D9">
        <w:trPr>
          <w:trHeight w:val="1169"/>
        </w:trPr>
        <w:tc>
          <w:tcPr>
            <w:tcW w:w="5395" w:type="dxa"/>
          </w:tcPr>
          <w:p w14:paraId="7E61C8DE" w14:textId="77777777" w:rsidR="00CE38B0" w:rsidRDefault="00CE38B0" w:rsidP="00CE38B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FF00FF"/>
                <w:sz w:val="19"/>
                <w:szCs w:val="19"/>
                <w:lang w:val="en-PK"/>
              </w:rPr>
              <w:t>Count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(</w:t>
            </w:r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*)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[Total Active Employees]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Gender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>HR_Data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</w:p>
          <w:p w14:paraId="0E5D54BE" w14:textId="0863F818" w:rsidR="00CE38B0" w:rsidRPr="00072D06" w:rsidRDefault="00CE38B0" w:rsidP="00CE38B0">
            <w:pPr>
              <w:rPr>
                <w:lang w:val="en-PK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Attrition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PK"/>
              </w:rPr>
              <w:t>'No'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Group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Gender</w:t>
            </w:r>
          </w:p>
        </w:tc>
        <w:tc>
          <w:tcPr>
            <w:tcW w:w="5395" w:type="dxa"/>
          </w:tcPr>
          <w:p w14:paraId="2D88AF60" w14:textId="005BC1B4" w:rsidR="00CE38B0" w:rsidRPr="00072D06" w:rsidRDefault="000F5E15" w:rsidP="00C763D9">
            <w:pPr>
              <w:rPr>
                <w:lang w:val="en-PK"/>
              </w:rPr>
            </w:pPr>
            <w:r>
              <w:rPr>
                <w:noProof/>
                <w:lang w:val="en-PK"/>
              </w:rPr>
              <w:drawing>
                <wp:anchor distT="0" distB="0" distL="114300" distR="114300" simplePos="0" relativeHeight="251668480" behindDoc="0" locked="0" layoutInCell="1" allowOverlap="1" wp14:anchorId="5B22BF3A" wp14:editId="490FF398">
                  <wp:simplePos x="0" y="0"/>
                  <wp:positionH relativeFrom="page">
                    <wp:posOffset>507910</wp:posOffset>
                  </wp:positionH>
                  <wp:positionV relativeFrom="page">
                    <wp:posOffset>8890</wp:posOffset>
                  </wp:positionV>
                  <wp:extent cx="2342916" cy="674914"/>
                  <wp:effectExtent l="0" t="0" r="635" b="0"/>
                  <wp:wrapNone/>
                  <wp:docPr id="1015452261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5452261" name="Picture 1015452261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2916" cy="674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AECEBB3" w14:textId="77777777" w:rsidR="00CE38B0" w:rsidRDefault="00CE38B0" w:rsidP="00A75FF2">
      <w:pPr>
        <w:rPr>
          <w:lang w:val="en-PK"/>
        </w:rPr>
      </w:pPr>
    </w:p>
    <w:p w14:paraId="4769157C" w14:textId="77777777" w:rsidR="00CE38B0" w:rsidRDefault="00CE38B0" w:rsidP="00A75FF2">
      <w:pPr>
        <w:rPr>
          <w:lang w:val="en-PK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CE38B0" w14:paraId="37935BC1" w14:textId="77777777" w:rsidTr="00C763D9">
        <w:trPr>
          <w:trHeight w:val="306"/>
        </w:trPr>
        <w:tc>
          <w:tcPr>
            <w:tcW w:w="10790" w:type="dxa"/>
            <w:gridSpan w:val="2"/>
          </w:tcPr>
          <w:p w14:paraId="53066667" w14:textId="1964324E" w:rsidR="00CE38B0" w:rsidRPr="000F5E15" w:rsidRDefault="000F5E15" w:rsidP="000F5E15">
            <w:pPr>
              <w:spacing w:before="100" w:beforeAutospacing="1" w:after="100" w:afterAutospacing="1"/>
              <w:ind w:left="720" w:hanging="698"/>
              <w:jc w:val="center"/>
              <w:rPr>
                <w:lang w:val="en-PK" w:eastAsia="en-PK"/>
              </w:rPr>
            </w:pPr>
            <w:r>
              <w:rPr>
                <w:b/>
                <w:bCs/>
                <w:lang w:val="en-PK" w:eastAsia="en-PK"/>
              </w:rPr>
              <w:t xml:space="preserve">6: </w:t>
            </w:r>
            <w:r w:rsidRPr="005C15F7">
              <w:rPr>
                <w:b/>
                <w:bCs/>
                <w:lang w:val="en-PK" w:eastAsia="en-PK"/>
              </w:rPr>
              <w:t>Job Role Distribution</w:t>
            </w:r>
            <w:r w:rsidRPr="005C15F7">
              <w:rPr>
                <w:lang w:val="en-PK" w:eastAsia="en-PK"/>
              </w:rPr>
              <w:t xml:space="preserve"> – Employee count by job role.</w:t>
            </w:r>
          </w:p>
        </w:tc>
      </w:tr>
      <w:tr w:rsidR="00CE38B0" w14:paraId="51824C0E" w14:textId="77777777" w:rsidTr="00C763D9">
        <w:trPr>
          <w:trHeight w:val="410"/>
        </w:trPr>
        <w:tc>
          <w:tcPr>
            <w:tcW w:w="5395" w:type="dxa"/>
          </w:tcPr>
          <w:p w14:paraId="2B33C8E4" w14:textId="77777777" w:rsidR="00CE38B0" w:rsidRPr="005C15F7" w:rsidRDefault="00CE38B0" w:rsidP="00C763D9">
            <w:pPr>
              <w:spacing w:before="100" w:beforeAutospacing="1" w:after="100" w:afterAutospacing="1"/>
              <w:jc w:val="center"/>
              <w:rPr>
                <w:b/>
                <w:bCs/>
                <w:lang w:val="en-PK" w:eastAsia="en-PK"/>
              </w:rPr>
            </w:pPr>
            <w:r>
              <w:rPr>
                <w:b/>
                <w:bCs/>
                <w:lang w:val="en-PK" w:eastAsia="en-PK"/>
              </w:rPr>
              <w:t>Query</w:t>
            </w:r>
          </w:p>
        </w:tc>
        <w:tc>
          <w:tcPr>
            <w:tcW w:w="5395" w:type="dxa"/>
          </w:tcPr>
          <w:p w14:paraId="7CAE9B21" w14:textId="77777777" w:rsidR="00CE38B0" w:rsidRPr="005C15F7" w:rsidRDefault="00CE38B0" w:rsidP="00C763D9">
            <w:pPr>
              <w:spacing w:before="100" w:beforeAutospacing="1" w:after="100" w:afterAutospacing="1"/>
              <w:jc w:val="center"/>
              <w:rPr>
                <w:b/>
                <w:bCs/>
                <w:lang w:val="en-PK" w:eastAsia="en-PK"/>
              </w:rPr>
            </w:pPr>
            <w:r>
              <w:rPr>
                <w:b/>
                <w:bCs/>
                <w:lang w:val="en-PK" w:eastAsia="en-PK"/>
              </w:rPr>
              <w:t>Result</w:t>
            </w:r>
          </w:p>
        </w:tc>
      </w:tr>
      <w:tr w:rsidR="00CE38B0" w14:paraId="164336F6" w14:textId="77777777" w:rsidTr="000F5E15">
        <w:trPr>
          <w:trHeight w:val="2808"/>
        </w:trPr>
        <w:tc>
          <w:tcPr>
            <w:tcW w:w="5395" w:type="dxa"/>
          </w:tcPr>
          <w:p w14:paraId="06865A8C" w14:textId="77777777" w:rsidR="000F5E15" w:rsidRDefault="000F5E15" w:rsidP="000F5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</w:pPr>
          </w:p>
          <w:p w14:paraId="6B4C56F7" w14:textId="77777777" w:rsidR="000F5E15" w:rsidRDefault="000F5E15" w:rsidP="000F5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FF00FF"/>
                <w:sz w:val="19"/>
                <w:szCs w:val="19"/>
                <w:lang w:val="en-PK"/>
              </w:rPr>
              <w:t>Count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(</w:t>
            </w:r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*)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[Total Active Employees]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>Job_Role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>HR_Data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</w:p>
          <w:p w14:paraId="0EAC93B9" w14:textId="6AB14514" w:rsidR="00CE38B0" w:rsidRPr="00072D06" w:rsidRDefault="000F5E15" w:rsidP="000F5E15">
            <w:pPr>
              <w:rPr>
                <w:lang w:val="en-PK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Attrition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PK"/>
              </w:rPr>
              <w:t>'No'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Group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>Job_Role</w:t>
            </w:r>
            <w:proofErr w:type="spellEnd"/>
          </w:p>
        </w:tc>
        <w:tc>
          <w:tcPr>
            <w:tcW w:w="5395" w:type="dxa"/>
          </w:tcPr>
          <w:p w14:paraId="0DABE37F" w14:textId="5E1B85AA" w:rsidR="00CE38B0" w:rsidRPr="00072D06" w:rsidRDefault="000F5E15" w:rsidP="00C763D9">
            <w:pPr>
              <w:rPr>
                <w:lang w:val="en-PK"/>
              </w:rPr>
            </w:pPr>
            <w:r>
              <w:rPr>
                <w:noProof/>
                <w:lang w:val="en-PK"/>
              </w:rPr>
              <w:drawing>
                <wp:anchor distT="0" distB="0" distL="114300" distR="114300" simplePos="0" relativeHeight="251669504" behindDoc="0" locked="0" layoutInCell="1" allowOverlap="1" wp14:anchorId="60E3A592" wp14:editId="576C2207">
                  <wp:simplePos x="0" y="0"/>
                  <wp:positionH relativeFrom="page">
                    <wp:posOffset>420823</wp:posOffset>
                  </wp:positionH>
                  <wp:positionV relativeFrom="page">
                    <wp:posOffset>148590</wp:posOffset>
                  </wp:positionV>
                  <wp:extent cx="2560320" cy="1524000"/>
                  <wp:effectExtent l="0" t="0" r="0" b="0"/>
                  <wp:wrapNone/>
                  <wp:docPr id="722226612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2226612" name="Picture 722226612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716BE393" w14:textId="77777777" w:rsidR="00CE38B0" w:rsidRDefault="00CE38B0" w:rsidP="00A75FF2">
      <w:pPr>
        <w:rPr>
          <w:lang w:val="en-PK"/>
        </w:rPr>
      </w:pPr>
    </w:p>
    <w:p w14:paraId="141AA563" w14:textId="77777777" w:rsidR="00CE38B0" w:rsidRDefault="00CE38B0" w:rsidP="00A75FF2">
      <w:pPr>
        <w:rPr>
          <w:lang w:val="en-PK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CE38B0" w14:paraId="111FD785" w14:textId="77777777" w:rsidTr="00C763D9">
        <w:trPr>
          <w:trHeight w:val="306"/>
        </w:trPr>
        <w:tc>
          <w:tcPr>
            <w:tcW w:w="10790" w:type="dxa"/>
            <w:gridSpan w:val="2"/>
          </w:tcPr>
          <w:p w14:paraId="3619A6C6" w14:textId="01EA83C1" w:rsidR="00CE38B0" w:rsidRPr="000F5E15" w:rsidRDefault="000F5E15" w:rsidP="000F5E15">
            <w:pPr>
              <w:spacing w:before="100" w:beforeAutospacing="1" w:after="100" w:afterAutospacing="1"/>
              <w:ind w:left="720" w:hanging="698"/>
              <w:jc w:val="center"/>
              <w:rPr>
                <w:lang w:val="en-PK" w:eastAsia="en-PK"/>
              </w:rPr>
            </w:pPr>
            <w:r>
              <w:rPr>
                <w:b/>
                <w:bCs/>
                <w:lang w:val="en-PK" w:eastAsia="en-PK"/>
              </w:rPr>
              <w:t xml:space="preserve">7: </w:t>
            </w:r>
            <w:r w:rsidRPr="005C15F7">
              <w:rPr>
                <w:b/>
                <w:bCs/>
                <w:lang w:val="en-PK" w:eastAsia="en-PK"/>
              </w:rPr>
              <w:t>Educational Background</w:t>
            </w:r>
            <w:r w:rsidRPr="005C15F7">
              <w:rPr>
                <w:lang w:val="en-PK" w:eastAsia="en-PK"/>
              </w:rPr>
              <w:t xml:space="preserve"> – Employee count by field of education.</w:t>
            </w:r>
          </w:p>
        </w:tc>
      </w:tr>
      <w:tr w:rsidR="00CE38B0" w14:paraId="7584F095" w14:textId="77777777" w:rsidTr="00C763D9">
        <w:trPr>
          <w:trHeight w:val="410"/>
        </w:trPr>
        <w:tc>
          <w:tcPr>
            <w:tcW w:w="5395" w:type="dxa"/>
          </w:tcPr>
          <w:p w14:paraId="0D9BB7C6" w14:textId="77777777" w:rsidR="00CE38B0" w:rsidRPr="005C15F7" w:rsidRDefault="00CE38B0" w:rsidP="00C763D9">
            <w:pPr>
              <w:spacing w:before="100" w:beforeAutospacing="1" w:after="100" w:afterAutospacing="1"/>
              <w:jc w:val="center"/>
              <w:rPr>
                <w:b/>
                <w:bCs/>
                <w:lang w:val="en-PK" w:eastAsia="en-PK"/>
              </w:rPr>
            </w:pPr>
            <w:r>
              <w:rPr>
                <w:b/>
                <w:bCs/>
                <w:lang w:val="en-PK" w:eastAsia="en-PK"/>
              </w:rPr>
              <w:t>Query</w:t>
            </w:r>
          </w:p>
        </w:tc>
        <w:tc>
          <w:tcPr>
            <w:tcW w:w="5395" w:type="dxa"/>
          </w:tcPr>
          <w:p w14:paraId="29E5F216" w14:textId="77777777" w:rsidR="00CE38B0" w:rsidRPr="005C15F7" w:rsidRDefault="00CE38B0" w:rsidP="00C763D9">
            <w:pPr>
              <w:spacing w:before="100" w:beforeAutospacing="1" w:after="100" w:afterAutospacing="1"/>
              <w:jc w:val="center"/>
              <w:rPr>
                <w:b/>
                <w:bCs/>
                <w:lang w:val="en-PK" w:eastAsia="en-PK"/>
              </w:rPr>
            </w:pPr>
            <w:r>
              <w:rPr>
                <w:b/>
                <w:bCs/>
                <w:lang w:val="en-PK" w:eastAsia="en-PK"/>
              </w:rPr>
              <w:t>Result</w:t>
            </w:r>
          </w:p>
        </w:tc>
      </w:tr>
      <w:tr w:rsidR="00CE38B0" w14:paraId="3F682E14" w14:textId="77777777" w:rsidTr="000F5E15">
        <w:trPr>
          <w:trHeight w:val="1817"/>
        </w:trPr>
        <w:tc>
          <w:tcPr>
            <w:tcW w:w="5395" w:type="dxa"/>
          </w:tcPr>
          <w:p w14:paraId="6310D602" w14:textId="77777777" w:rsidR="000F5E15" w:rsidRDefault="000F5E15" w:rsidP="000F5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FF00FF"/>
                <w:sz w:val="19"/>
                <w:szCs w:val="19"/>
                <w:lang w:val="en-PK"/>
              </w:rPr>
              <w:t>Count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(</w:t>
            </w:r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*)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[Total Active Employees]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Education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>HR_Data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</w:p>
          <w:p w14:paraId="080E85FC" w14:textId="17EF0011" w:rsidR="00CE38B0" w:rsidRPr="00072D06" w:rsidRDefault="000F5E15" w:rsidP="000F5E15">
            <w:pPr>
              <w:rPr>
                <w:lang w:val="en-PK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Attrition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PK"/>
              </w:rPr>
              <w:t>'No'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Group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Education</w:t>
            </w:r>
          </w:p>
        </w:tc>
        <w:tc>
          <w:tcPr>
            <w:tcW w:w="5395" w:type="dxa"/>
          </w:tcPr>
          <w:p w14:paraId="3036BFC8" w14:textId="7A92D874" w:rsidR="00CE38B0" w:rsidRPr="00072D06" w:rsidRDefault="000F5E15" w:rsidP="00C763D9">
            <w:pPr>
              <w:rPr>
                <w:lang w:val="en-PK"/>
              </w:rPr>
            </w:pPr>
            <w:r>
              <w:rPr>
                <w:noProof/>
                <w:lang w:val="en-PK"/>
              </w:rPr>
              <w:drawing>
                <wp:anchor distT="0" distB="0" distL="114300" distR="114300" simplePos="0" relativeHeight="251670528" behindDoc="0" locked="0" layoutInCell="1" allowOverlap="1" wp14:anchorId="6E86D758" wp14:editId="1CFD5D9C">
                  <wp:simplePos x="0" y="0"/>
                  <wp:positionH relativeFrom="page">
                    <wp:posOffset>508182</wp:posOffset>
                  </wp:positionH>
                  <wp:positionV relativeFrom="page">
                    <wp:posOffset>108585</wp:posOffset>
                  </wp:positionV>
                  <wp:extent cx="2232660" cy="914400"/>
                  <wp:effectExtent l="0" t="0" r="0" b="0"/>
                  <wp:wrapNone/>
                  <wp:docPr id="1006771529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6771529" name="Picture 1006771529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266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5374892F" w14:textId="77777777" w:rsidR="00CE38B0" w:rsidRDefault="00CE38B0">
      <w:pPr>
        <w:rPr>
          <w:lang w:val="en-PK"/>
        </w:rPr>
      </w:pPr>
    </w:p>
    <w:p w14:paraId="2F8C7DA6" w14:textId="77777777" w:rsidR="00CE38B0" w:rsidRDefault="00CE38B0">
      <w:pPr>
        <w:rPr>
          <w:lang w:val="en-PK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CE38B0" w14:paraId="626A2F11" w14:textId="77777777" w:rsidTr="00C763D9">
        <w:trPr>
          <w:trHeight w:val="306"/>
        </w:trPr>
        <w:tc>
          <w:tcPr>
            <w:tcW w:w="10790" w:type="dxa"/>
            <w:gridSpan w:val="2"/>
          </w:tcPr>
          <w:p w14:paraId="0D1B3099" w14:textId="1DBA6BD7" w:rsidR="000F5E15" w:rsidRPr="000F5E15" w:rsidRDefault="000F5E15" w:rsidP="000F5E15">
            <w:pPr>
              <w:pStyle w:val="ListParagraph"/>
              <w:ind w:left="1179" w:hanging="1179"/>
              <w:jc w:val="center"/>
              <w:rPr>
                <w:lang w:val="en-PK"/>
              </w:rPr>
            </w:pPr>
            <w:r>
              <w:rPr>
                <w:b/>
                <w:bCs/>
                <w:lang w:val="en-PK"/>
              </w:rPr>
              <w:t xml:space="preserve">8: </w:t>
            </w:r>
            <w:r w:rsidRPr="000F5E15">
              <w:rPr>
                <w:b/>
                <w:bCs/>
                <w:lang w:val="en-PK"/>
              </w:rPr>
              <w:t>Average Age</w:t>
            </w:r>
            <w:r w:rsidRPr="000F5E15">
              <w:rPr>
                <w:lang w:val="en-PK"/>
              </w:rPr>
              <w:t xml:space="preserve"> – Mean age of employees.</w:t>
            </w:r>
          </w:p>
          <w:p w14:paraId="3BBD2611" w14:textId="77777777" w:rsidR="00CE38B0" w:rsidRPr="000F5E15" w:rsidRDefault="00CE38B0" w:rsidP="000F5E15">
            <w:pPr>
              <w:pStyle w:val="ListParagraph"/>
              <w:ind w:left="1179" w:hanging="1179"/>
              <w:jc w:val="center"/>
              <w:rPr>
                <w:lang w:val="en-PK"/>
              </w:rPr>
            </w:pPr>
          </w:p>
        </w:tc>
      </w:tr>
      <w:tr w:rsidR="00CE38B0" w14:paraId="7082B24B" w14:textId="77777777" w:rsidTr="00C763D9">
        <w:trPr>
          <w:trHeight w:val="410"/>
        </w:trPr>
        <w:tc>
          <w:tcPr>
            <w:tcW w:w="5395" w:type="dxa"/>
          </w:tcPr>
          <w:p w14:paraId="1E9C97AA" w14:textId="77777777" w:rsidR="00CE38B0" w:rsidRPr="005C15F7" w:rsidRDefault="00CE38B0" w:rsidP="00C763D9">
            <w:pPr>
              <w:spacing w:before="100" w:beforeAutospacing="1" w:after="100" w:afterAutospacing="1"/>
              <w:jc w:val="center"/>
              <w:rPr>
                <w:b/>
                <w:bCs/>
                <w:lang w:val="en-PK" w:eastAsia="en-PK"/>
              </w:rPr>
            </w:pPr>
            <w:r>
              <w:rPr>
                <w:b/>
                <w:bCs/>
                <w:lang w:val="en-PK" w:eastAsia="en-PK"/>
              </w:rPr>
              <w:t>Query</w:t>
            </w:r>
          </w:p>
        </w:tc>
        <w:tc>
          <w:tcPr>
            <w:tcW w:w="5395" w:type="dxa"/>
          </w:tcPr>
          <w:p w14:paraId="78730B3A" w14:textId="77777777" w:rsidR="00CE38B0" w:rsidRPr="005C15F7" w:rsidRDefault="00CE38B0" w:rsidP="00C763D9">
            <w:pPr>
              <w:spacing w:before="100" w:beforeAutospacing="1" w:after="100" w:afterAutospacing="1"/>
              <w:jc w:val="center"/>
              <w:rPr>
                <w:b/>
                <w:bCs/>
                <w:lang w:val="en-PK" w:eastAsia="en-PK"/>
              </w:rPr>
            </w:pPr>
            <w:r>
              <w:rPr>
                <w:b/>
                <w:bCs/>
                <w:lang w:val="en-PK" w:eastAsia="en-PK"/>
              </w:rPr>
              <w:t>Result</w:t>
            </w:r>
          </w:p>
        </w:tc>
      </w:tr>
      <w:tr w:rsidR="00CE38B0" w14:paraId="69BF8618" w14:textId="77777777" w:rsidTr="00C763D9">
        <w:trPr>
          <w:trHeight w:val="1169"/>
        </w:trPr>
        <w:tc>
          <w:tcPr>
            <w:tcW w:w="5395" w:type="dxa"/>
          </w:tcPr>
          <w:p w14:paraId="5F3078A6" w14:textId="77777777" w:rsidR="000F5E15" w:rsidRDefault="000F5E15" w:rsidP="000F5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FF00FF"/>
                <w:sz w:val="19"/>
                <w:szCs w:val="19"/>
                <w:lang w:val="en-PK"/>
              </w:rPr>
              <w:t>avg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>Age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[Average Age]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>HR_Data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Attrition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PK"/>
              </w:rPr>
              <w:t>'No'</w:t>
            </w:r>
          </w:p>
          <w:p w14:paraId="60FEDBC2" w14:textId="77777777" w:rsidR="00CE38B0" w:rsidRPr="00072D06" w:rsidRDefault="00CE38B0" w:rsidP="00C763D9">
            <w:pPr>
              <w:rPr>
                <w:lang w:val="en-PK"/>
              </w:rPr>
            </w:pPr>
          </w:p>
        </w:tc>
        <w:tc>
          <w:tcPr>
            <w:tcW w:w="5395" w:type="dxa"/>
          </w:tcPr>
          <w:p w14:paraId="2C418CB3" w14:textId="0729784B" w:rsidR="00CE38B0" w:rsidRPr="00072D06" w:rsidRDefault="000F5E15" w:rsidP="00C763D9">
            <w:pPr>
              <w:rPr>
                <w:lang w:val="en-PK"/>
              </w:rPr>
            </w:pPr>
            <w:r>
              <w:rPr>
                <w:noProof/>
                <w:lang w:val="en-PK"/>
              </w:rPr>
              <w:drawing>
                <wp:anchor distT="0" distB="0" distL="114300" distR="114300" simplePos="0" relativeHeight="251671552" behindDoc="0" locked="0" layoutInCell="1" allowOverlap="1" wp14:anchorId="5CF8947C" wp14:editId="464DD5DE">
                  <wp:simplePos x="0" y="0"/>
                  <wp:positionH relativeFrom="page">
                    <wp:posOffset>757192</wp:posOffset>
                  </wp:positionH>
                  <wp:positionV relativeFrom="page">
                    <wp:posOffset>98425</wp:posOffset>
                  </wp:positionV>
                  <wp:extent cx="1406179" cy="587829"/>
                  <wp:effectExtent l="0" t="0" r="3810" b="3175"/>
                  <wp:wrapNone/>
                  <wp:docPr id="39109385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1093851" name="Picture 391093851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6179" cy="587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69F7B21" w14:textId="77777777" w:rsidR="00CE38B0" w:rsidRDefault="00CE38B0">
      <w:pPr>
        <w:rPr>
          <w:lang w:val="en-PK"/>
        </w:rPr>
      </w:pPr>
    </w:p>
    <w:p w14:paraId="6658BF99" w14:textId="77777777" w:rsidR="000F5E15" w:rsidRDefault="000F5E15">
      <w:pPr>
        <w:rPr>
          <w:lang w:val="en-PK"/>
        </w:rPr>
      </w:pPr>
    </w:p>
    <w:p w14:paraId="2D64C8B6" w14:textId="77777777" w:rsidR="000F5E15" w:rsidRDefault="000F5E15">
      <w:pPr>
        <w:rPr>
          <w:lang w:val="en-PK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CE38B0" w14:paraId="56E395B1" w14:textId="77777777" w:rsidTr="00C763D9">
        <w:trPr>
          <w:trHeight w:val="306"/>
        </w:trPr>
        <w:tc>
          <w:tcPr>
            <w:tcW w:w="10790" w:type="dxa"/>
            <w:gridSpan w:val="2"/>
          </w:tcPr>
          <w:p w14:paraId="7F4360C0" w14:textId="6DD3FEF9" w:rsidR="00CE38B0" w:rsidRPr="000F5E15" w:rsidRDefault="000F5E15" w:rsidP="000F5E15">
            <w:pPr>
              <w:spacing w:before="100" w:beforeAutospacing="1" w:after="100" w:afterAutospacing="1"/>
              <w:jc w:val="center"/>
              <w:rPr>
                <w:lang w:val="en-PK" w:eastAsia="en-PK"/>
              </w:rPr>
            </w:pPr>
            <w:r>
              <w:rPr>
                <w:b/>
                <w:bCs/>
                <w:lang w:val="en-PK" w:eastAsia="en-PK"/>
              </w:rPr>
              <w:t xml:space="preserve">9: </w:t>
            </w:r>
            <w:r w:rsidRPr="005C15F7">
              <w:rPr>
                <w:b/>
                <w:bCs/>
                <w:lang w:val="en-PK" w:eastAsia="en-PK"/>
              </w:rPr>
              <w:t>Work-Life Balance Score</w:t>
            </w:r>
            <w:r w:rsidRPr="005C15F7">
              <w:rPr>
                <w:lang w:val="en-PK" w:eastAsia="en-PK"/>
              </w:rPr>
              <w:t xml:space="preserve"> – Average work-life balance rating.</w:t>
            </w:r>
          </w:p>
        </w:tc>
      </w:tr>
      <w:tr w:rsidR="00CE38B0" w14:paraId="2B3EF14C" w14:textId="77777777" w:rsidTr="00C763D9">
        <w:trPr>
          <w:trHeight w:val="410"/>
        </w:trPr>
        <w:tc>
          <w:tcPr>
            <w:tcW w:w="5395" w:type="dxa"/>
          </w:tcPr>
          <w:p w14:paraId="73F28F86" w14:textId="77777777" w:rsidR="00CE38B0" w:rsidRPr="005C15F7" w:rsidRDefault="00CE38B0" w:rsidP="00C763D9">
            <w:pPr>
              <w:spacing w:before="100" w:beforeAutospacing="1" w:after="100" w:afterAutospacing="1"/>
              <w:jc w:val="center"/>
              <w:rPr>
                <w:b/>
                <w:bCs/>
                <w:lang w:val="en-PK" w:eastAsia="en-PK"/>
              </w:rPr>
            </w:pPr>
            <w:r>
              <w:rPr>
                <w:b/>
                <w:bCs/>
                <w:lang w:val="en-PK" w:eastAsia="en-PK"/>
              </w:rPr>
              <w:t>Query</w:t>
            </w:r>
          </w:p>
        </w:tc>
        <w:tc>
          <w:tcPr>
            <w:tcW w:w="5395" w:type="dxa"/>
          </w:tcPr>
          <w:p w14:paraId="3B78FAEC" w14:textId="77777777" w:rsidR="00CE38B0" w:rsidRPr="005C15F7" w:rsidRDefault="00CE38B0" w:rsidP="00C763D9">
            <w:pPr>
              <w:spacing w:before="100" w:beforeAutospacing="1" w:after="100" w:afterAutospacing="1"/>
              <w:jc w:val="center"/>
              <w:rPr>
                <w:b/>
                <w:bCs/>
                <w:lang w:val="en-PK" w:eastAsia="en-PK"/>
              </w:rPr>
            </w:pPr>
            <w:r>
              <w:rPr>
                <w:b/>
                <w:bCs/>
                <w:lang w:val="en-PK" w:eastAsia="en-PK"/>
              </w:rPr>
              <w:t>Result</w:t>
            </w:r>
          </w:p>
        </w:tc>
      </w:tr>
      <w:tr w:rsidR="00CE38B0" w14:paraId="0976C1C7" w14:textId="77777777" w:rsidTr="00C763D9">
        <w:trPr>
          <w:trHeight w:val="1169"/>
        </w:trPr>
        <w:tc>
          <w:tcPr>
            <w:tcW w:w="5395" w:type="dxa"/>
          </w:tcPr>
          <w:p w14:paraId="18E14D27" w14:textId="77777777" w:rsidR="00FA7B8D" w:rsidRDefault="00FA7B8D" w:rsidP="00FA7B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PK"/>
              </w:rPr>
              <w:t>AVG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>Work_Life_Balance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[Average Work Life Balance Score]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>HR_Data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Attrition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PK"/>
              </w:rPr>
              <w:t>'No'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</w:p>
          <w:p w14:paraId="28BBC7FA" w14:textId="77777777" w:rsidR="00CE38B0" w:rsidRPr="00072D06" w:rsidRDefault="00CE38B0" w:rsidP="00C763D9">
            <w:pPr>
              <w:rPr>
                <w:lang w:val="en-PK"/>
              </w:rPr>
            </w:pPr>
          </w:p>
        </w:tc>
        <w:tc>
          <w:tcPr>
            <w:tcW w:w="5395" w:type="dxa"/>
          </w:tcPr>
          <w:p w14:paraId="46F393B8" w14:textId="0D871DB8" w:rsidR="00CE38B0" w:rsidRPr="00072D06" w:rsidRDefault="00FA7B8D" w:rsidP="00C763D9">
            <w:pPr>
              <w:rPr>
                <w:lang w:val="en-PK"/>
              </w:rPr>
            </w:pPr>
            <w:r>
              <w:rPr>
                <w:noProof/>
                <w:lang w:val="en-PK"/>
              </w:rPr>
              <w:drawing>
                <wp:anchor distT="0" distB="0" distL="114300" distR="114300" simplePos="0" relativeHeight="251672576" behindDoc="0" locked="0" layoutInCell="1" allowOverlap="1" wp14:anchorId="138BD4B8" wp14:editId="4E328390">
                  <wp:simplePos x="0" y="0"/>
                  <wp:positionH relativeFrom="page">
                    <wp:posOffset>454025</wp:posOffset>
                  </wp:positionH>
                  <wp:positionV relativeFrom="page">
                    <wp:posOffset>68580</wp:posOffset>
                  </wp:positionV>
                  <wp:extent cx="2419350" cy="493265"/>
                  <wp:effectExtent l="0" t="0" r="0" b="2540"/>
                  <wp:wrapNone/>
                  <wp:docPr id="12417310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1731012" name="Picture 1241731012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350" cy="493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9F151C7" w14:textId="77777777" w:rsidR="00FA7B8D" w:rsidRDefault="00FA7B8D" w:rsidP="00FA7B8D">
      <w:pPr>
        <w:rPr>
          <w:lang w:val="en-PK"/>
        </w:rPr>
      </w:pPr>
    </w:p>
    <w:p w14:paraId="7898F9E7" w14:textId="77777777" w:rsidR="00FA7B8D" w:rsidRDefault="00FA7B8D" w:rsidP="00FA7B8D">
      <w:pPr>
        <w:rPr>
          <w:lang w:val="en-PK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FA7B8D" w14:paraId="74AB3375" w14:textId="77777777" w:rsidTr="00C763D9">
        <w:trPr>
          <w:trHeight w:val="306"/>
        </w:trPr>
        <w:tc>
          <w:tcPr>
            <w:tcW w:w="10790" w:type="dxa"/>
            <w:gridSpan w:val="2"/>
          </w:tcPr>
          <w:p w14:paraId="1FB81931" w14:textId="071EFFA5" w:rsidR="00FA7B8D" w:rsidRPr="00FA7B8D" w:rsidRDefault="00FA7B8D" w:rsidP="00FA7B8D">
            <w:pPr>
              <w:spacing w:before="100" w:beforeAutospacing="1" w:after="100" w:afterAutospacing="1"/>
              <w:jc w:val="center"/>
              <w:rPr>
                <w:lang w:val="en-PK" w:eastAsia="en-PK"/>
              </w:rPr>
            </w:pPr>
            <w:r>
              <w:rPr>
                <w:b/>
                <w:bCs/>
                <w:lang w:val="en-PK" w:eastAsia="en-PK"/>
              </w:rPr>
              <w:t xml:space="preserve">10: </w:t>
            </w:r>
            <w:r w:rsidRPr="005C15F7">
              <w:rPr>
                <w:b/>
                <w:bCs/>
                <w:lang w:val="en-PK" w:eastAsia="en-PK"/>
              </w:rPr>
              <w:t>Average Monthly Salary</w:t>
            </w:r>
            <w:r w:rsidRPr="005C15F7">
              <w:rPr>
                <w:lang w:val="en-PK" w:eastAsia="en-PK"/>
              </w:rPr>
              <w:t xml:space="preserve"> – Mean monthly income of employees.</w:t>
            </w:r>
          </w:p>
        </w:tc>
      </w:tr>
      <w:tr w:rsidR="00FA7B8D" w14:paraId="099748A4" w14:textId="77777777" w:rsidTr="00C763D9">
        <w:trPr>
          <w:trHeight w:val="410"/>
        </w:trPr>
        <w:tc>
          <w:tcPr>
            <w:tcW w:w="5395" w:type="dxa"/>
          </w:tcPr>
          <w:p w14:paraId="66E1F45B" w14:textId="77777777" w:rsidR="00FA7B8D" w:rsidRPr="005C15F7" w:rsidRDefault="00FA7B8D" w:rsidP="00C763D9">
            <w:pPr>
              <w:spacing w:before="100" w:beforeAutospacing="1" w:after="100" w:afterAutospacing="1"/>
              <w:jc w:val="center"/>
              <w:rPr>
                <w:b/>
                <w:bCs/>
                <w:lang w:val="en-PK" w:eastAsia="en-PK"/>
              </w:rPr>
            </w:pPr>
            <w:r>
              <w:rPr>
                <w:b/>
                <w:bCs/>
                <w:lang w:val="en-PK" w:eastAsia="en-PK"/>
              </w:rPr>
              <w:t>Query</w:t>
            </w:r>
          </w:p>
        </w:tc>
        <w:tc>
          <w:tcPr>
            <w:tcW w:w="5395" w:type="dxa"/>
          </w:tcPr>
          <w:p w14:paraId="056833C9" w14:textId="77777777" w:rsidR="00FA7B8D" w:rsidRPr="005C15F7" w:rsidRDefault="00FA7B8D" w:rsidP="00C763D9">
            <w:pPr>
              <w:spacing w:before="100" w:beforeAutospacing="1" w:after="100" w:afterAutospacing="1"/>
              <w:jc w:val="center"/>
              <w:rPr>
                <w:b/>
                <w:bCs/>
                <w:lang w:val="en-PK" w:eastAsia="en-PK"/>
              </w:rPr>
            </w:pPr>
            <w:r>
              <w:rPr>
                <w:b/>
                <w:bCs/>
                <w:lang w:val="en-PK" w:eastAsia="en-PK"/>
              </w:rPr>
              <w:t>Result</w:t>
            </w:r>
          </w:p>
        </w:tc>
      </w:tr>
      <w:tr w:rsidR="00FA7B8D" w14:paraId="15A7B576" w14:textId="77777777" w:rsidTr="00C763D9">
        <w:trPr>
          <w:trHeight w:val="1169"/>
        </w:trPr>
        <w:tc>
          <w:tcPr>
            <w:tcW w:w="5395" w:type="dxa"/>
          </w:tcPr>
          <w:p w14:paraId="4CA2A237" w14:textId="77777777" w:rsidR="00FA7B8D" w:rsidRDefault="00FA7B8D" w:rsidP="00FA7B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PK"/>
              </w:rPr>
              <w:t>round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(</w:t>
            </w:r>
            <w:proofErr w:type="gramStart"/>
            <w:r>
              <w:rPr>
                <w:rFonts w:ascii="Consolas" w:hAnsi="Consolas" w:cs="Consolas"/>
                <w:color w:val="FF00FF"/>
                <w:sz w:val="19"/>
                <w:szCs w:val="19"/>
                <w:lang w:val="en-PK"/>
              </w:rPr>
              <w:t>avg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>Monthly_Income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),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2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[Average Monthly Income]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>HR_Data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Attrition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PK"/>
              </w:rPr>
              <w:t>'No'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</w:p>
          <w:p w14:paraId="0BCA6BE9" w14:textId="77777777" w:rsidR="00FA7B8D" w:rsidRPr="00072D06" w:rsidRDefault="00FA7B8D" w:rsidP="00C763D9">
            <w:pPr>
              <w:rPr>
                <w:lang w:val="en-PK"/>
              </w:rPr>
            </w:pPr>
          </w:p>
        </w:tc>
        <w:tc>
          <w:tcPr>
            <w:tcW w:w="5395" w:type="dxa"/>
          </w:tcPr>
          <w:p w14:paraId="6F9A8330" w14:textId="0AA2FC1A" w:rsidR="00FA7B8D" w:rsidRPr="00072D06" w:rsidRDefault="00FA7B8D" w:rsidP="00C763D9">
            <w:pPr>
              <w:rPr>
                <w:lang w:val="en-PK"/>
              </w:rPr>
            </w:pPr>
            <w:r>
              <w:rPr>
                <w:noProof/>
                <w:lang w:val="en-PK"/>
              </w:rPr>
              <w:drawing>
                <wp:anchor distT="0" distB="0" distL="114300" distR="114300" simplePos="0" relativeHeight="251673600" behindDoc="0" locked="0" layoutInCell="1" allowOverlap="1" wp14:anchorId="29AE1530" wp14:editId="35C023C4">
                  <wp:simplePos x="0" y="0"/>
                  <wp:positionH relativeFrom="page">
                    <wp:posOffset>498475</wp:posOffset>
                  </wp:positionH>
                  <wp:positionV relativeFrom="page">
                    <wp:posOffset>63500</wp:posOffset>
                  </wp:positionV>
                  <wp:extent cx="2070100" cy="520293"/>
                  <wp:effectExtent l="0" t="0" r="6350" b="0"/>
                  <wp:wrapNone/>
                  <wp:docPr id="1091491767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1491767" name="Picture 1091491767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0100" cy="520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A7DA2CA" w14:textId="77777777" w:rsidR="00FA7B8D" w:rsidRDefault="00FA7B8D" w:rsidP="00FA7B8D">
      <w:pPr>
        <w:rPr>
          <w:lang w:val="en-PK"/>
        </w:rPr>
      </w:pPr>
    </w:p>
    <w:p w14:paraId="7E01D592" w14:textId="77777777" w:rsidR="00FA7B8D" w:rsidRDefault="00FA7B8D" w:rsidP="00FA7B8D">
      <w:pPr>
        <w:rPr>
          <w:lang w:val="en-PK"/>
        </w:rPr>
      </w:pPr>
    </w:p>
    <w:p w14:paraId="6D6A8CD7" w14:textId="5406D061" w:rsidR="00FA7B8D" w:rsidRPr="00FA7B8D" w:rsidRDefault="00365F4F" w:rsidP="00FA7B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b/>
          <w:bCs/>
          <w:sz w:val="28"/>
          <w:szCs w:val="28"/>
          <w:lang w:val="en-PK"/>
        </w:rPr>
      </w:pPr>
      <w:r>
        <w:rPr>
          <w:b/>
          <w:bCs/>
          <w:sz w:val="28"/>
          <w:szCs w:val="28"/>
          <w:lang w:val="en-PK"/>
        </w:rPr>
        <w:t xml:space="preserve">Dashboard </w:t>
      </w:r>
      <w:r w:rsidR="00FA7B8D" w:rsidRPr="00FA7B8D">
        <w:rPr>
          <w:b/>
          <w:bCs/>
          <w:sz w:val="28"/>
          <w:szCs w:val="28"/>
          <w:lang w:val="en-PK"/>
        </w:rPr>
        <w:t>Feature Queries</w:t>
      </w:r>
    </w:p>
    <w:p w14:paraId="583AFD4F" w14:textId="77777777" w:rsidR="00FA7B8D" w:rsidRDefault="00FA7B8D" w:rsidP="00FA7B8D">
      <w:pPr>
        <w:rPr>
          <w:lang w:val="en-PK"/>
        </w:rPr>
      </w:pPr>
    </w:p>
    <w:p w14:paraId="36D07609" w14:textId="77777777" w:rsidR="00FA7B8D" w:rsidRDefault="00FA7B8D" w:rsidP="00FA7B8D">
      <w:pPr>
        <w:rPr>
          <w:lang w:val="en-PK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FA7B8D" w14:paraId="32BABBA9" w14:textId="77777777" w:rsidTr="00C763D9">
        <w:trPr>
          <w:trHeight w:val="306"/>
        </w:trPr>
        <w:tc>
          <w:tcPr>
            <w:tcW w:w="10790" w:type="dxa"/>
            <w:gridSpan w:val="2"/>
          </w:tcPr>
          <w:p w14:paraId="1C7E78AC" w14:textId="77777777" w:rsidR="00FA7B8D" w:rsidRPr="00FA7B8D" w:rsidRDefault="00FA7B8D" w:rsidP="00FA7B8D">
            <w:pPr>
              <w:pStyle w:val="ListParagraph"/>
              <w:ind w:left="1179"/>
              <w:jc w:val="center"/>
              <w:rPr>
                <w:b/>
                <w:bCs/>
                <w:lang w:val="en-PK"/>
              </w:rPr>
            </w:pPr>
            <w:r w:rsidRPr="00FA7B8D">
              <w:rPr>
                <w:b/>
                <w:bCs/>
                <w:lang w:val="en-PK"/>
              </w:rPr>
              <w:t>2. Employee Distribution by Age Group</w:t>
            </w:r>
          </w:p>
          <w:p w14:paraId="6A149591" w14:textId="77777777" w:rsidR="00FA7B8D" w:rsidRPr="00072D06" w:rsidRDefault="00FA7B8D" w:rsidP="00C763D9">
            <w:pPr>
              <w:pStyle w:val="ListParagraph"/>
              <w:ind w:left="1179"/>
              <w:jc w:val="center"/>
              <w:rPr>
                <w:lang w:val="en-PK"/>
              </w:rPr>
            </w:pPr>
          </w:p>
        </w:tc>
      </w:tr>
      <w:tr w:rsidR="00FA7B8D" w14:paraId="0BDF97CF" w14:textId="77777777" w:rsidTr="00C763D9">
        <w:trPr>
          <w:trHeight w:val="410"/>
        </w:trPr>
        <w:tc>
          <w:tcPr>
            <w:tcW w:w="5395" w:type="dxa"/>
          </w:tcPr>
          <w:p w14:paraId="40BE1005" w14:textId="77777777" w:rsidR="00FA7B8D" w:rsidRPr="005C15F7" w:rsidRDefault="00FA7B8D" w:rsidP="00C763D9">
            <w:pPr>
              <w:spacing w:before="100" w:beforeAutospacing="1" w:after="100" w:afterAutospacing="1"/>
              <w:jc w:val="center"/>
              <w:rPr>
                <w:b/>
                <w:bCs/>
                <w:lang w:val="en-PK" w:eastAsia="en-PK"/>
              </w:rPr>
            </w:pPr>
            <w:r>
              <w:rPr>
                <w:b/>
                <w:bCs/>
                <w:lang w:val="en-PK" w:eastAsia="en-PK"/>
              </w:rPr>
              <w:t>Query</w:t>
            </w:r>
          </w:p>
        </w:tc>
        <w:tc>
          <w:tcPr>
            <w:tcW w:w="5395" w:type="dxa"/>
          </w:tcPr>
          <w:p w14:paraId="5679708C" w14:textId="77777777" w:rsidR="00FA7B8D" w:rsidRPr="005C15F7" w:rsidRDefault="00FA7B8D" w:rsidP="00C763D9">
            <w:pPr>
              <w:spacing w:before="100" w:beforeAutospacing="1" w:after="100" w:afterAutospacing="1"/>
              <w:jc w:val="center"/>
              <w:rPr>
                <w:b/>
                <w:bCs/>
                <w:lang w:val="en-PK" w:eastAsia="en-PK"/>
              </w:rPr>
            </w:pPr>
            <w:r>
              <w:rPr>
                <w:b/>
                <w:bCs/>
                <w:lang w:val="en-PK" w:eastAsia="en-PK"/>
              </w:rPr>
              <w:t>Result</w:t>
            </w:r>
          </w:p>
        </w:tc>
      </w:tr>
      <w:tr w:rsidR="00FA7B8D" w14:paraId="3DC38ECD" w14:textId="77777777" w:rsidTr="008F02A1">
        <w:trPr>
          <w:trHeight w:val="5910"/>
        </w:trPr>
        <w:tc>
          <w:tcPr>
            <w:tcW w:w="5395" w:type="dxa"/>
          </w:tcPr>
          <w:p w14:paraId="04C195DF" w14:textId="77777777" w:rsidR="008F02A1" w:rsidRDefault="008F02A1" w:rsidP="008F02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</w:pPr>
          </w:p>
          <w:p w14:paraId="119F3C7E" w14:textId="77777777" w:rsidR="008F02A1" w:rsidRDefault="008F02A1" w:rsidP="008F02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Age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[Age Group]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FF00FF"/>
                <w:sz w:val="19"/>
                <w:szCs w:val="19"/>
                <w:lang w:val="en-PK"/>
              </w:rPr>
              <w:t>count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(</w:t>
            </w:r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*)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[Total Employees]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>HR_Data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Attrition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PK"/>
              </w:rPr>
              <w:t>'No'</w:t>
            </w:r>
          </w:p>
          <w:p w14:paraId="24E07542" w14:textId="77777777" w:rsidR="008F02A1" w:rsidRDefault="008F02A1" w:rsidP="008F02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group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Age</w:t>
            </w:r>
          </w:p>
          <w:p w14:paraId="1BCF97B9" w14:textId="51FF2364" w:rsidR="00FA7B8D" w:rsidRPr="00072D06" w:rsidRDefault="008F02A1" w:rsidP="008F02A1">
            <w:pPr>
              <w:rPr>
                <w:lang w:val="en-PK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Order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Age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desc</w:t>
            </w:r>
          </w:p>
        </w:tc>
        <w:tc>
          <w:tcPr>
            <w:tcW w:w="5395" w:type="dxa"/>
          </w:tcPr>
          <w:p w14:paraId="0929DEC5" w14:textId="413FF694" w:rsidR="00FA7B8D" w:rsidRDefault="008F02A1" w:rsidP="00C763D9">
            <w:pPr>
              <w:rPr>
                <w:lang w:val="en-PK"/>
              </w:rPr>
            </w:pPr>
            <w:r>
              <w:rPr>
                <w:noProof/>
                <w:lang w:val="en-PK"/>
              </w:rPr>
              <w:drawing>
                <wp:anchor distT="0" distB="0" distL="114300" distR="114300" simplePos="0" relativeHeight="251675648" behindDoc="0" locked="0" layoutInCell="1" allowOverlap="1" wp14:anchorId="4036E9BC" wp14:editId="7580CD2A">
                  <wp:simplePos x="0" y="0"/>
                  <wp:positionH relativeFrom="page">
                    <wp:posOffset>1688555</wp:posOffset>
                  </wp:positionH>
                  <wp:positionV relativeFrom="page">
                    <wp:posOffset>9525</wp:posOffset>
                  </wp:positionV>
                  <wp:extent cx="1691640" cy="3672840"/>
                  <wp:effectExtent l="0" t="0" r="3810" b="3810"/>
                  <wp:wrapNone/>
                  <wp:docPr id="285742228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5742228" name="Picture 285742228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640" cy="3672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val="en-PK"/>
              </w:rPr>
              <w:drawing>
                <wp:anchor distT="0" distB="0" distL="114300" distR="114300" simplePos="0" relativeHeight="251674624" behindDoc="0" locked="0" layoutInCell="1" allowOverlap="1" wp14:anchorId="409CE7A9" wp14:editId="3D402B8C">
                  <wp:simplePos x="0" y="0"/>
                  <wp:positionH relativeFrom="page">
                    <wp:posOffset>62139</wp:posOffset>
                  </wp:positionH>
                  <wp:positionV relativeFrom="page">
                    <wp:posOffset>5987</wp:posOffset>
                  </wp:positionV>
                  <wp:extent cx="1534886" cy="3215640"/>
                  <wp:effectExtent l="0" t="0" r="8255" b="3810"/>
                  <wp:wrapNone/>
                  <wp:docPr id="189313032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3130324" name="Picture 1893130324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5591" cy="3217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14:paraId="05FC5E8A" w14:textId="2608F8DD" w:rsidR="008F02A1" w:rsidRPr="008F02A1" w:rsidRDefault="008F02A1" w:rsidP="008F02A1">
            <w:pPr>
              <w:jc w:val="center"/>
              <w:rPr>
                <w:lang w:val="en-PK"/>
              </w:rPr>
            </w:pPr>
          </w:p>
        </w:tc>
      </w:tr>
    </w:tbl>
    <w:p w14:paraId="250CB8AF" w14:textId="77777777" w:rsidR="00FA7B8D" w:rsidRDefault="00FA7B8D" w:rsidP="00FA7B8D">
      <w:pPr>
        <w:rPr>
          <w:lang w:val="en-PK"/>
        </w:rPr>
      </w:pPr>
    </w:p>
    <w:p w14:paraId="04BEF82C" w14:textId="77777777" w:rsidR="00FA7B8D" w:rsidRDefault="00FA7B8D" w:rsidP="00FA7B8D">
      <w:pPr>
        <w:rPr>
          <w:lang w:val="en-PK"/>
        </w:rPr>
      </w:pPr>
    </w:p>
    <w:p w14:paraId="0BA20AAF" w14:textId="77777777" w:rsidR="00FA7B8D" w:rsidRDefault="00FA7B8D" w:rsidP="00FA7B8D">
      <w:pPr>
        <w:rPr>
          <w:lang w:val="en-PK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FA7B8D" w14:paraId="7855FEE4" w14:textId="77777777" w:rsidTr="00C763D9">
        <w:trPr>
          <w:trHeight w:val="306"/>
        </w:trPr>
        <w:tc>
          <w:tcPr>
            <w:tcW w:w="10790" w:type="dxa"/>
            <w:gridSpan w:val="2"/>
          </w:tcPr>
          <w:p w14:paraId="24B2EC68" w14:textId="77777777" w:rsidR="008F02A1" w:rsidRPr="008F02A1" w:rsidRDefault="008F02A1" w:rsidP="008F02A1">
            <w:pPr>
              <w:pStyle w:val="ListParagraph"/>
              <w:ind w:left="1179" w:hanging="1179"/>
              <w:jc w:val="center"/>
              <w:rPr>
                <w:b/>
                <w:bCs/>
                <w:lang w:val="en-PK"/>
              </w:rPr>
            </w:pPr>
            <w:r w:rsidRPr="008F02A1">
              <w:rPr>
                <w:b/>
                <w:bCs/>
                <w:lang w:val="en-PK"/>
              </w:rPr>
              <w:t>3. Turnover Rate by Department</w:t>
            </w:r>
          </w:p>
          <w:p w14:paraId="62808AB4" w14:textId="77777777" w:rsidR="00FA7B8D" w:rsidRPr="00072D06" w:rsidRDefault="00FA7B8D" w:rsidP="008F02A1">
            <w:pPr>
              <w:pStyle w:val="ListParagraph"/>
              <w:ind w:left="1179" w:hanging="1299"/>
              <w:jc w:val="center"/>
              <w:rPr>
                <w:lang w:val="en-PK"/>
              </w:rPr>
            </w:pPr>
          </w:p>
        </w:tc>
      </w:tr>
      <w:tr w:rsidR="00FA7B8D" w14:paraId="648967C7" w14:textId="77777777" w:rsidTr="00C763D9">
        <w:trPr>
          <w:trHeight w:val="410"/>
        </w:trPr>
        <w:tc>
          <w:tcPr>
            <w:tcW w:w="5395" w:type="dxa"/>
          </w:tcPr>
          <w:p w14:paraId="1620796D" w14:textId="77777777" w:rsidR="00FA7B8D" w:rsidRPr="005C15F7" w:rsidRDefault="00FA7B8D" w:rsidP="00C763D9">
            <w:pPr>
              <w:spacing w:before="100" w:beforeAutospacing="1" w:after="100" w:afterAutospacing="1"/>
              <w:jc w:val="center"/>
              <w:rPr>
                <w:b/>
                <w:bCs/>
                <w:lang w:val="en-PK" w:eastAsia="en-PK"/>
              </w:rPr>
            </w:pPr>
            <w:r>
              <w:rPr>
                <w:b/>
                <w:bCs/>
                <w:lang w:val="en-PK" w:eastAsia="en-PK"/>
              </w:rPr>
              <w:t>Query</w:t>
            </w:r>
          </w:p>
        </w:tc>
        <w:tc>
          <w:tcPr>
            <w:tcW w:w="5395" w:type="dxa"/>
          </w:tcPr>
          <w:p w14:paraId="76DF032A" w14:textId="77777777" w:rsidR="00FA7B8D" w:rsidRPr="005C15F7" w:rsidRDefault="00FA7B8D" w:rsidP="00C763D9">
            <w:pPr>
              <w:spacing w:before="100" w:beforeAutospacing="1" w:after="100" w:afterAutospacing="1"/>
              <w:jc w:val="center"/>
              <w:rPr>
                <w:b/>
                <w:bCs/>
                <w:lang w:val="en-PK" w:eastAsia="en-PK"/>
              </w:rPr>
            </w:pPr>
            <w:r>
              <w:rPr>
                <w:b/>
                <w:bCs/>
                <w:lang w:val="en-PK" w:eastAsia="en-PK"/>
              </w:rPr>
              <w:t>Result</w:t>
            </w:r>
          </w:p>
        </w:tc>
      </w:tr>
      <w:tr w:rsidR="00FA7B8D" w14:paraId="17C16A16" w14:textId="77777777" w:rsidTr="00C763D9">
        <w:trPr>
          <w:trHeight w:val="1169"/>
        </w:trPr>
        <w:tc>
          <w:tcPr>
            <w:tcW w:w="5395" w:type="dxa"/>
          </w:tcPr>
          <w:p w14:paraId="6DE23DB0" w14:textId="77777777" w:rsidR="008F02A1" w:rsidRDefault="008F02A1" w:rsidP="008F02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FF00FF"/>
                <w:sz w:val="19"/>
                <w:szCs w:val="19"/>
                <w:lang w:val="en-PK"/>
              </w:rPr>
              <w:t>count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(</w:t>
            </w:r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*)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[Turn over Rate by Departments]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Department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>HR_Data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Attrition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PK"/>
              </w:rPr>
              <w:t>'Yes'</w:t>
            </w:r>
          </w:p>
          <w:p w14:paraId="065F3183" w14:textId="1B657C7B" w:rsidR="00FA7B8D" w:rsidRPr="00072D06" w:rsidRDefault="008F02A1" w:rsidP="008F02A1">
            <w:pPr>
              <w:rPr>
                <w:lang w:val="en-PK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group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Department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Order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FF00FF"/>
                <w:sz w:val="19"/>
                <w:szCs w:val="19"/>
                <w:lang w:val="en-PK"/>
              </w:rPr>
              <w:t>count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(</w:t>
            </w:r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*)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desc</w:t>
            </w:r>
          </w:p>
        </w:tc>
        <w:tc>
          <w:tcPr>
            <w:tcW w:w="5395" w:type="dxa"/>
          </w:tcPr>
          <w:p w14:paraId="0CFB1781" w14:textId="3A5C5DB7" w:rsidR="00FA7B8D" w:rsidRPr="00072D06" w:rsidRDefault="008F02A1" w:rsidP="00C763D9">
            <w:pPr>
              <w:rPr>
                <w:lang w:val="en-PK"/>
              </w:rPr>
            </w:pPr>
            <w:r>
              <w:rPr>
                <w:noProof/>
                <w:lang w:val="en-PK"/>
              </w:rPr>
              <w:drawing>
                <wp:anchor distT="0" distB="0" distL="114300" distR="114300" simplePos="0" relativeHeight="251676672" behindDoc="0" locked="0" layoutInCell="1" allowOverlap="1" wp14:anchorId="048415D8" wp14:editId="2C81F82D">
                  <wp:simplePos x="0" y="0"/>
                  <wp:positionH relativeFrom="page">
                    <wp:posOffset>323396</wp:posOffset>
                  </wp:positionH>
                  <wp:positionV relativeFrom="page">
                    <wp:posOffset>30780</wp:posOffset>
                  </wp:positionV>
                  <wp:extent cx="2481943" cy="662383"/>
                  <wp:effectExtent l="0" t="0" r="0" b="4445"/>
                  <wp:wrapNone/>
                  <wp:docPr id="1156310800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6310800" name="Picture 1156310800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8540" cy="666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1124C56" w14:textId="77777777" w:rsidR="00FA7B8D" w:rsidRDefault="00FA7B8D" w:rsidP="00FA7B8D">
      <w:pPr>
        <w:rPr>
          <w:lang w:val="en-PK"/>
        </w:rPr>
      </w:pPr>
    </w:p>
    <w:p w14:paraId="027E517A" w14:textId="77777777" w:rsidR="00FA7B8D" w:rsidRDefault="00FA7B8D" w:rsidP="00FA7B8D">
      <w:pPr>
        <w:rPr>
          <w:lang w:val="en-PK"/>
        </w:rPr>
      </w:pPr>
    </w:p>
    <w:p w14:paraId="364CD8E7" w14:textId="77777777" w:rsidR="00FA7B8D" w:rsidRDefault="00FA7B8D" w:rsidP="00FA7B8D">
      <w:pPr>
        <w:rPr>
          <w:lang w:val="en-PK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FA7B8D" w14:paraId="0C52DD7D" w14:textId="77777777" w:rsidTr="00C763D9">
        <w:trPr>
          <w:trHeight w:val="306"/>
        </w:trPr>
        <w:tc>
          <w:tcPr>
            <w:tcW w:w="10790" w:type="dxa"/>
            <w:gridSpan w:val="2"/>
          </w:tcPr>
          <w:p w14:paraId="179D9233" w14:textId="77777777" w:rsidR="008F02A1" w:rsidRPr="008F02A1" w:rsidRDefault="008F02A1" w:rsidP="008F02A1">
            <w:pPr>
              <w:pStyle w:val="ListParagraph"/>
              <w:ind w:left="1179" w:hanging="1179"/>
              <w:jc w:val="center"/>
              <w:rPr>
                <w:b/>
                <w:bCs/>
                <w:lang w:val="en-PK"/>
              </w:rPr>
            </w:pPr>
            <w:r w:rsidRPr="008F02A1">
              <w:rPr>
                <w:b/>
                <w:bCs/>
                <w:lang w:val="en-PK"/>
              </w:rPr>
              <w:t>4. Departmental Employee Distribution</w:t>
            </w:r>
          </w:p>
          <w:p w14:paraId="3D29EC16" w14:textId="77777777" w:rsidR="00FA7B8D" w:rsidRPr="00072D06" w:rsidRDefault="00FA7B8D" w:rsidP="008F02A1">
            <w:pPr>
              <w:pStyle w:val="ListParagraph"/>
              <w:ind w:left="1179" w:hanging="1179"/>
              <w:jc w:val="center"/>
              <w:rPr>
                <w:lang w:val="en-PK"/>
              </w:rPr>
            </w:pPr>
          </w:p>
        </w:tc>
      </w:tr>
      <w:tr w:rsidR="00FA7B8D" w14:paraId="337EE100" w14:textId="77777777" w:rsidTr="00C763D9">
        <w:trPr>
          <w:trHeight w:val="410"/>
        </w:trPr>
        <w:tc>
          <w:tcPr>
            <w:tcW w:w="5395" w:type="dxa"/>
          </w:tcPr>
          <w:p w14:paraId="6207C18D" w14:textId="77777777" w:rsidR="00FA7B8D" w:rsidRPr="005C15F7" w:rsidRDefault="00FA7B8D" w:rsidP="00C763D9">
            <w:pPr>
              <w:spacing w:before="100" w:beforeAutospacing="1" w:after="100" w:afterAutospacing="1"/>
              <w:jc w:val="center"/>
              <w:rPr>
                <w:b/>
                <w:bCs/>
                <w:lang w:val="en-PK" w:eastAsia="en-PK"/>
              </w:rPr>
            </w:pPr>
            <w:r>
              <w:rPr>
                <w:b/>
                <w:bCs/>
                <w:lang w:val="en-PK" w:eastAsia="en-PK"/>
              </w:rPr>
              <w:t>Query</w:t>
            </w:r>
          </w:p>
        </w:tc>
        <w:tc>
          <w:tcPr>
            <w:tcW w:w="5395" w:type="dxa"/>
          </w:tcPr>
          <w:p w14:paraId="5E992074" w14:textId="77777777" w:rsidR="00FA7B8D" w:rsidRPr="005C15F7" w:rsidRDefault="00FA7B8D" w:rsidP="00C763D9">
            <w:pPr>
              <w:spacing w:before="100" w:beforeAutospacing="1" w:after="100" w:afterAutospacing="1"/>
              <w:jc w:val="center"/>
              <w:rPr>
                <w:b/>
                <w:bCs/>
                <w:lang w:val="en-PK" w:eastAsia="en-PK"/>
              </w:rPr>
            </w:pPr>
            <w:r>
              <w:rPr>
                <w:b/>
                <w:bCs/>
                <w:lang w:val="en-PK" w:eastAsia="en-PK"/>
              </w:rPr>
              <w:t>Result</w:t>
            </w:r>
          </w:p>
        </w:tc>
      </w:tr>
      <w:tr w:rsidR="00FA7B8D" w14:paraId="645D9D16" w14:textId="77777777" w:rsidTr="00C763D9">
        <w:trPr>
          <w:trHeight w:val="1169"/>
        </w:trPr>
        <w:tc>
          <w:tcPr>
            <w:tcW w:w="5395" w:type="dxa"/>
          </w:tcPr>
          <w:p w14:paraId="45C37FEF" w14:textId="77777777" w:rsidR="00365F4F" w:rsidRDefault="00365F4F" w:rsidP="00365F4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FF00FF"/>
                <w:sz w:val="19"/>
                <w:szCs w:val="19"/>
                <w:lang w:val="en-PK"/>
              </w:rPr>
              <w:t>count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(</w:t>
            </w:r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*)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[Department wise distribution]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Department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>HR_Data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Attrition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PK"/>
              </w:rPr>
              <w:t>'No'</w:t>
            </w:r>
          </w:p>
          <w:p w14:paraId="780FCE69" w14:textId="77777777" w:rsidR="00365F4F" w:rsidRDefault="00365F4F" w:rsidP="00365F4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group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Department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order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FF00FF"/>
                <w:sz w:val="19"/>
                <w:szCs w:val="19"/>
                <w:lang w:val="en-PK"/>
              </w:rPr>
              <w:t>count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(</w:t>
            </w:r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*)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desc</w:t>
            </w:r>
          </w:p>
          <w:p w14:paraId="258A9531" w14:textId="77777777" w:rsidR="00FA7B8D" w:rsidRPr="00072D06" w:rsidRDefault="00FA7B8D" w:rsidP="00C763D9">
            <w:pPr>
              <w:rPr>
                <w:lang w:val="en-PK"/>
              </w:rPr>
            </w:pPr>
          </w:p>
        </w:tc>
        <w:tc>
          <w:tcPr>
            <w:tcW w:w="5395" w:type="dxa"/>
          </w:tcPr>
          <w:p w14:paraId="508A4A9F" w14:textId="6D6E19D1" w:rsidR="00FA7B8D" w:rsidRPr="00072D06" w:rsidRDefault="00365F4F" w:rsidP="00C763D9">
            <w:pPr>
              <w:rPr>
                <w:lang w:val="en-PK"/>
              </w:rPr>
            </w:pPr>
            <w:r>
              <w:rPr>
                <w:noProof/>
                <w:lang w:val="en-PK"/>
              </w:rPr>
              <w:drawing>
                <wp:anchor distT="0" distB="0" distL="114300" distR="114300" simplePos="0" relativeHeight="251677696" behindDoc="0" locked="0" layoutInCell="1" allowOverlap="1" wp14:anchorId="33E14B2E" wp14:editId="6C2DABF2">
                  <wp:simplePos x="0" y="0"/>
                  <wp:positionH relativeFrom="page">
                    <wp:posOffset>62138</wp:posOffset>
                  </wp:positionH>
                  <wp:positionV relativeFrom="page">
                    <wp:posOffset>8074</wp:posOffset>
                  </wp:positionV>
                  <wp:extent cx="2553703" cy="685800"/>
                  <wp:effectExtent l="0" t="0" r="0" b="0"/>
                  <wp:wrapNone/>
                  <wp:docPr id="1136095188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6095188" name="Picture 1136095188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7601" cy="686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76F72FD8" w14:textId="77777777" w:rsidR="00365F4F" w:rsidRDefault="00365F4F" w:rsidP="00FA7B8D">
      <w:pPr>
        <w:rPr>
          <w:lang w:val="en-PK"/>
        </w:rPr>
      </w:pPr>
    </w:p>
    <w:p w14:paraId="297CF1ED" w14:textId="77777777" w:rsidR="00365F4F" w:rsidRDefault="00365F4F" w:rsidP="00FA7B8D">
      <w:pPr>
        <w:rPr>
          <w:lang w:val="en-PK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365F4F" w14:paraId="463591C9" w14:textId="77777777" w:rsidTr="00C763D9">
        <w:trPr>
          <w:trHeight w:val="306"/>
        </w:trPr>
        <w:tc>
          <w:tcPr>
            <w:tcW w:w="10790" w:type="dxa"/>
            <w:gridSpan w:val="2"/>
          </w:tcPr>
          <w:p w14:paraId="7F906FF5" w14:textId="77777777" w:rsidR="00365F4F" w:rsidRPr="00365F4F" w:rsidRDefault="00365F4F" w:rsidP="00365F4F">
            <w:pPr>
              <w:pStyle w:val="ListParagraph"/>
              <w:ind w:left="1179" w:hanging="1157"/>
              <w:jc w:val="center"/>
              <w:rPr>
                <w:b/>
                <w:bCs/>
                <w:lang w:val="en-PK"/>
              </w:rPr>
            </w:pPr>
            <w:r w:rsidRPr="00365F4F">
              <w:rPr>
                <w:b/>
                <w:bCs/>
                <w:lang w:val="en-PK"/>
              </w:rPr>
              <w:t>5. Job Involvement by Role</w:t>
            </w:r>
          </w:p>
          <w:p w14:paraId="3959D462" w14:textId="77777777" w:rsidR="00365F4F" w:rsidRPr="00072D06" w:rsidRDefault="00365F4F" w:rsidP="00365F4F">
            <w:pPr>
              <w:pStyle w:val="ListParagraph"/>
              <w:ind w:left="1179" w:hanging="1157"/>
              <w:jc w:val="center"/>
              <w:rPr>
                <w:lang w:val="en-PK"/>
              </w:rPr>
            </w:pPr>
          </w:p>
        </w:tc>
      </w:tr>
      <w:tr w:rsidR="00365F4F" w14:paraId="2B267292" w14:textId="77777777" w:rsidTr="00C763D9">
        <w:trPr>
          <w:trHeight w:val="410"/>
        </w:trPr>
        <w:tc>
          <w:tcPr>
            <w:tcW w:w="5395" w:type="dxa"/>
          </w:tcPr>
          <w:p w14:paraId="1026B23A" w14:textId="77777777" w:rsidR="00365F4F" w:rsidRPr="005C15F7" w:rsidRDefault="00365F4F" w:rsidP="00C763D9">
            <w:pPr>
              <w:spacing w:before="100" w:beforeAutospacing="1" w:after="100" w:afterAutospacing="1"/>
              <w:jc w:val="center"/>
              <w:rPr>
                <w:b/>
                <w:bCs/>
                <w:lang w:val="en-PK" w:eastAsia="en-PK"/>
              </w:rPr>
            </w:pPr>
            <w:r>
              <w:rPr>
                <w:b/>
                <w:bCs/>
                <w:lang w:val="en-PK" w:eastAsia="en-PK"/>
              </w:rPr>
              <w:t>Query</w:t>
            </w:r>
          </w:p>
        </w:tc>
        <w:tc>
          <w:tcPr>
            <w:tcW w:w="5395" w:type="dxa"/>
          </w:tcPr>
          <w:p w14:paraId="37900541" w14:textId="77777777" w:rsidR="00365F4F" w:rsidRPr="005C15F7" w:rsidRDefault="00365F4F" w:rsidP="00C763D9">
            <w:pPr>
              <w:spacing w:before="100" w:beforeAutospacing="1" w:after="100" w:afterAutospacing="1"/>
              <w:jc w:val="center"/>
              <w:rPr>
                <w:b/>
                <w:bCs/>
                <w:lang w:val="en-PK" w:eastAsia="en-PK"/>
              </w:rPr>
            </w:pPr>
            <w:r>
              <w:rPr>
                <w:b/>
                <w:bCs/>
                <w:lang w:val="en-PK" w:eastAsia="en-PK"/>
              </w:rPr>
              <w:t>Result</w:t>
            </w:r>
          </w:p>
        </w:tc>
      </w:tr>
      <w:tr w:rsidR="00365F4F" w14:paraId="7462313D" w14:textId="77777777" w:rsidTr="00C763D9">
        <w:trPr>
          <w:trHeight w:val="1169"/>
        </w:trPr>
        <w:tc>
          <w:tcPr>
            <w:tcW w:w="5395" w:type="dxa"/>
          </w:tcPr>
          <w:p w14:paraId="152BD96C" w14:textId="77777777" w:rsidR="00365F4F" w:rsidRDefault="00365F4F" w:rsidP="00365F4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</w:p>
          <w:p w14:paraId="4E40B9CF" w14:textId="77777777" w:rsidR="00365F4F" w:rsidRDefault="00365F4F" w:rsidP="00365F4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>Job_Role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,</w:t>
            </w:r>
          </w:p>
          <w:p w14:paraId="24250F2C" w14:textId="77777777" w:rsidR="00365F4F" w:rsidRDefault="00365F4F" w:rsidP="00365F4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   </w:t>
            </w:r>
            <w:proofErr w:type="gramStart"/>
            <w:r>
              <w:rPr>
                <w:rFonts w:ascii="Consolas" w:hAnsi="Consolas" w:cs="Consolas"/>
                <w:color w:val="FF00FF"/>
                <w:sz w:val="19"/>
                <w:szCs w:val="19"/>
                <w:lang w:val="en-PK"/>
              </w:rPr>
              <w:t>SUM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WHEN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>Job_Involvement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1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THEN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1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ELSE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0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END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Low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,</w:t>
            </w:r>
          </w:p>
          <w:p w14:paraId="3CC3BDB6" w14:textId="77777777" w:rsidR="00365F4F" w:rsidRDefault="00365F4F" w:rsidP="00365F4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   </w:t>
            </w:r>
            <w:proofErr w:type="gramStart"/>
            <w:r>
              <w:rPr>
                <w:rFonts w:ascii="Consolas" w:hAnsi="Consolas" w:cs="Consolas"/>
                <w:color w:val="FF00FF"/>
                <w:sz w:val="19"/>
                <w:szCs w:val="19"/>
                <w:lang w:val="en-PK"/>
              </w:rPr>
              <w:t>SUM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WHEN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>Job_Involvement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2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THEN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1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ELSE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0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END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Medium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,</w:t>
            </w:r>
          </w:p>
          <w:p w14:paraId="3C51C7D5" w14:textId="77777777" w:rsidR="00365F4F" w:rsidRDefault="00365F4F" w:rsidP="00365F4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   </w:t>
            </w:r>
            <w:proofErr w:type="gramStart"/>
            <w:r>
              <w:rPr>
                <w:rFonts w:ascii="Consolas" w:hAnsi="Consolas" w:cs="Consolas"/>
                <w:color w:val="FF00FF"/>
                <w:sz w:val="19"/>
                <w:szCs w:val="19"/>
                <w:lang w:val="en-PK"/>
              </w:rPr>
              <w:t>SUM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WHEN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>Job_Involvement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3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THEN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1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ELSE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0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END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High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,</w:t>
            </w:r>
          </w:p>
          <w:p w14:paraId="286C129E" w14:textId="77777777" w:rsidR="00365F4F" w:rsidRDefault="00365F4F" w:rsidP="00365F4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   </w:t>
            </w:r>
            <w:proofErr w:type="gramStart"/>
            <w:r>
              <w:rPr>
                <w:rFonts w:ascii="Consolas" w:hAnsi="Consolas" w:cs="Consolas"/>
                <w:color w:val="FF00FF"/>
                <w:sz w:val="19"/>
                <w:szCs w:val="19"/>
                <w:lang w:val="en-PK"/>
              </w:rPr>
              <w:t>SUM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WHEN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>Job_Involvement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4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THEN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1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ELSE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0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END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Outstanding</w:t>
            </w:r>
          </w:p>
          <w:p w14:paraId="551301E0" w14:textId="77777777" w:rsidR="00365F4F" w:rsidRDefault="00365F4F" w:rsidP="00365F4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>HR_Data</w:t>
            </w:r>
            <w:proofErr w:type="spellEnd"/>
          </w:p>
          <w:p w14:paraId="325A7FC6" w14:textId="62B7FE1A" w:rsidR="001566D4" w:rsidRDefault="00C474B1" w:rsidP="001566D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where</w:t>
            </w:r>
            <w:r w:rsidR="001566D4" w:rsidRPr="001566D4"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Attrition =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PK"/>
              </w:rPr>
              <w:t>'No'</w:t>
            </w:r>
          </w:p>
          <w:p w14:paraId="553BDD58" w14:textId="79E3C71C" w:rsidR="00365F4F" w:rsidRDefault="00365F4F" w:rsidP="001566D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GROUP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>Job_Role</w:t>
            </w:r>
            <w:proofErr w:type="spellEnd"/>
          </w:p>
          <w:p w14:paraId="74A7532E" w14:textId="77777777" w:rsidR="00365F4F" w:rsidRDefault="00365F4F" w:rsidP="00365F4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ORDER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>Job_Role</w:t>
            </w:r>
            <w:proofErr w:type="spellEnd"/>
          </w:p>
          <w:p w14:paraId="7D060A5A" w14:textId="77777777" w:rsidR="00365F4F" w:rsidRPr="00072D06" w:rsidRDefault="00365F4F" w:rsidP="00C763D9">
            <w:pPr>
              <w:rPr>
                <w:lang w:val="en-PK"/>
              </w:rPr>
            </w:pPr>
          </w:p>
        </w:tc>
        <w:tc>
          <w:tcPr>
            <w:tcW w:w="5395" w:type="dxa"/>
          </w:tcPr>
          <w:p w14:paraId="6BC80B30" w14:textId="11E5FC74" w:rsidR="00365F4F" w:rsidRPr="00072D06" w:rsidRDefault="00365F4F" w:rsidP="00C763D9">
            <w:pPr>
              <w:rPr>
                <w:lang w:val="en-PK"/>
              </w:rPr>
            </w:pPr>
            <w:r>
              <w:rPr>
                <w:noProof/>
                <w:lang w:val="en-PK"/>
              </w:rPr>
              <w:drawing>
                <wp:anchor distT="0" distB="0" distL="114300" distR="114300" simplePos="0" relativeHeight="251678720" behindDoc="0" locked="0" layoutInCell="1" allowOverlap="1" wp14:anchorId="3F12B672" wp14:editId="06FD7E7E">
                  <wp:simplePos x="0" y="0"/>
                  <wp:positionH relativeFrom="page">
                    <wp:posOffset>62230</wp:posOffset>
                  </wp:positionH>
                  <wp:positionV relativeFrom="page">
                    <wp:posOffset>282938</wp:posOffset>
                  </wp:positionV>
                  <wp:extent cx="3185160" cy="1539240"/>
                  <wp:effectExtent l="0" t="0" r="0" b="3810"/>
                  <wp:wrapNone/>
                  <wp:docPr id="684871645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4871645" name="Picture 684871645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5160" cy="1539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4F3C2E86" w14:textId="77777777" w:rsidR="00365F4F" w:rsidRDefault="00365F4F" w:rsidP="00FA7B8D">
      <w:pPr>
        <w:rPr>
          <w:lang w:val="en-PK"/>
        </w:rPr>
      </w:pPr>
    </w:p>
    <w:p w14:paraId="4E9E9FA1" w14:textId="77777777" w:rsidR="00365F4F" w:rsidRDefault="00365F4F" w:rsidP="00FA7B8D">
      <w:pPr>
        <w:rPr>
          <w:lang w:val="en-PK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365F4F" w14:paraId="699827F2" w14:textId="77777777" w:rsidTr="00C763D9">
        <w:trPr>
          <w:trHeight w:val="306"/>
        </w:trPr>
        <w:tc>
          <w:tcPr>
            <w:tcW w:w="10790" w:type="dxa"/>
            <w:gridSpan w:val="2"/>
          </w:tcPr>
          <w:p w14:paraId="7A5493CE" w14:textId="77777777" w:rsidR="00365F4F" w:rsidRPr="00365F4F" w:rsidRDefault="00365F4F" w:rsidP="00365F4F">
            <w:pPr>
              <w:pStyle w:val="ListParagraph"/>
              <w:ind w:left="1179" w:hanging="1157"/>
              <w:jc w:val="center"/>
              <w:rPr>
                <w:b/>
                <w:bCs/>
                <w:lang w:val="en-PK"/>
              </w:rPr>
            </w:pPr>
            <w:r w:rsidRPr="00365F4F">
              <w:rPr>
                <w:b/>
                <w:bCs/>
                <w:lang w:val="en-PK"/>
              </w:rPr>
              <w:t>6. Satisfaction Ratings for Active Employees</w:t>
            </w:r>
          </w:p>
          <w:p w14:paraId="365EB024" w14:textId="77777777" w:rsidR="00365F4F" w:rsidRPr="00072D06" w:rsidRDefault="00365F4F" w:rsidP="00C763D9">
            <w:pPr>
              <w:pStyle w:val="ListParagraph"/>
              <w:ind w:left="1179"/>
              <w:jc w:val="center"/>
              <w:rPr>
                <w:lang w:val="en-PK"/>
              </w:rPr>
            </w:pPr>
          </w:p>
        </w:tc>
      </w:tr>
      <w:tr w:rsidR="00365F4F" w14:paraId="47C59B55" w14:textId="77777777" w:rsidTr="00C763D9">
        <w:trPr>
          <w:trHeight w:val="410"/>
        </w:trPr>
        <w:tc>
          <w:tcPr>
            <w:tcW w:w="5395" w:type="dxa"/>
          </w:tcPr>
          <w:p w14:paraId="0D416B13" w14:textId="77777777" w:rsidR="00365F4F" w:rsidRPr="005C15F7" w:rsidRDefault="00365F4F" w:rsidP="00C763D9">
            <w:pPr>
              <w:spacing w:before="100" w:beforeAutospacing="1" w:after="100" w:afterAutospacing="1"/>
              <w:jc w:val="center"/>
              <w:rPr>
                <w:b/>
                <w:bCs/>
                <w:lang w:val="en-PK" w:eastAsia="en-PK"/>
              </w:rPr>
            </w:pPr>
            <w:r>
              <w:rPr>
                <w:b/>
                <w:bCs/>
                <w:lang w:val="en-PK" w:eastAsia="en-PK"/>
              </w:rPr>
              <w:t>Query</w:t>
            </w:r>
          </w:p>
        </w:tc>
        <w:tc>
          <w:tcPr>
            <w:tcW w:w="5395" w:type="dxa"/>
          </w:tcPr>
          <w:p w14:paraId="21B56A8E" w14:textId="77777777" w:rsidR="00365F4F" w:rsidRPr="005C15F7" w:rsidRDefault="00365F4F" w:rsidP="00C763D9">
            <w:pPr>
              <w:spacing w:before="100" w:beforeAutospacing="1" w:after="100" w:afterAutospacing="1"/>
              <w:jc w:val="center"/>
              <w:rPr>
                <w:b/>
                <w:bCs/>
                <w:lang w:val="en-PK" w:eastAsia="en-PK"/>
              </w:rPr>
            </w:pPr>
            <w:r>
              <w:rPr>
                <w:b/>
                <w:bCs/>
                <w:lang w:val="en-PK" w:eastAsia="en-PK"/>
              </w:rPr>
              <w:t>Result</w:t>
            </w:r>
          </w:p>
        </w:tc>
      </w:tr>
      <w:tr w:rsidR="00365F4F" w14:paraId="0F5BBED6" w14:textId="77777777" w:rsidTr="00C763D9">
        <w:trPr>
          <w:trHeight w:val="1169"/>
        </w:trPr>
        <w:tc>
          <w:tcPr>
            <w:tcW w:w="5395" w:type="dxa"/>
          </w:tcPr>
          <w:p w14:paraId="6C0A6522" w14:textId="77777777" w:rsidR="00365F4F" w:rsidRDefault="00365F4F" w:rsidP="00365F4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PK"/>
              </w:rPr>
              <w:t>round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(</w:t>
            </w:r>
            <w:proofErr w:type="gramStart"/>
            <w:r>
              <w:rPr>
                <w:rFonts w:ascii="Consolas" w:hAnsi="Consolas" w:cs="Consolas"/>
                <w:color w:val="FF00FF"/>
                <w:sz w:val="19"/>
                <w:szCs w:val="19"/>
                <w:lang w:val="en-PK"/>
              </w:rPr>
              <w:t>avg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>Job_Satisfaction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),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>2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[Average Satisfaction Rating ]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>HR_Data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Attrition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PK"/>
              </w:rPr>
              <w:t>'No'</w:t>
            </w:r>
          </w:p>
          <w:p w14:paraId="02E4EC3E" w14:textId="01F41612" w:rsidR="00365F4F" w:rsidRPr="00072D06" w:rsidRDefault="001566D4" w:rsidP="00C763D9">
            <w:pPr>
              <w:rPr>
                <w:lang w:val="en-PK"/>
              </w:rPr>
            </w:pPr>
            <w:r>
              <w:rPr>
                <w:lang w:val="en-PK"/>
              </w:rPr>
              <w:t>.</w:t>
            </w:r>
          </w:p>
        </w:tc>
        <w:tc>
          <w:tcPr>
            <w:tcW w:w="5395" w:type="dxa"/>
          </w:tcPr>
          <w:p w14:paraId="2347AA44" w14:textId="625AC03D" w:rsidR="00365F4F" w:rsidRPr="00072D06" w:rsidRDefault="007D2738" w:rsidP="00C763D9">
            <w:pPr>
              <w:rPr>
                <w:lang w:val="en-PK"/>
              </w:rPr>
            </w:pPr>
            <w:r>
              <w:rPr>
                <w:noProof/>
                <w:lang w:val="en-PK"/>
              </w:rPr>
              <w:drawing>
                <wp:anchor distT="0" distB="0" distL="114300" distR="114300" simplePos="0" relativeHeight="251679744" behindDoc="0" locked="0" layoutInCell="1" allowOverlap="1" wp14:anchorId="4E8DC544" wp14:editId="12F96CE5">
                  <wp:simplePos x="0" y="0"/>
                  <wp:positionH relativeFrom="page">
                    <wp:posOffset>62138</wp:posOffset>
                  </wp:positionH>
                  <wp:positionV relativeFrom="page">
                    <wp:posOffset>12428</wp:posOffset>
                  </wp:positionV>
                  <wp:extent cx="2427513" cy="674914"/>
                  <wp:effectExtent l="0" t="0" r="0" b="0"/>
                  <wp:wrapNone/>
                  <wp:docPr id="1823903161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3903161" name="Picture 1823903161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3211" cy="676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B443A1D" w14:textId="364F143E" w:rsidR="00FA7B8D" w:rsidRDefault="00FA7B8D" w:rsidP="00FA7B8D">
      <w:pPr>
        <w:rPr>
          <w:lang w:val="en-PK"/>
        </w:rPr>
      </w:pPr>
    </w:p>
    <w:p w14:paraId="21FD2573" w14:textId="77777777" w:rsidR="00CE38B0" w:rsidRDefault="00CE38B0" w:rsidP="00A75FF2">
      <w:pPr>
        <w:rPr>
          <w:lang w:val="en-PK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CE38B0" w14:paraId="72C2552B" w14:textId="77777777" w:rsidTr="007D2738">
        <w:trPr>
          <w:trHeight w:val="427"/>
        </w:trPr>
        <w:tc>
          <w:tcPr>
            <w:tcW w:w="10790" w:type="dxa"/>
            <w:gridSpan w:val="2"/>
          </w:tcPr>
          <w:p w14:paraId="28B99628" w14:textId="0B663562" w:rsidR="00CE38B0" w:rsidRPr="007D2738" w:rsidRDefault="007D2738" w:rsidP="007D2738">
            <w:pPr>
              <w:spacing w:before="100" w:beforeAutospacing="1" w:after="100" w:afterAutospacing="1"/>
              <w:jc w:val="center"/>
              <w:outlineLvl w:val="2"/>
              <w:rPr>
                <w:b/>
                <w:bCs/>
                <w:sz w:val="27"/>
                <w:szCs w:val="27"/>
                <w:lang w:val="en-PK" w:eastAsia="en-PK"/>
              </w:rPr>
            </w:pPr>
            <w:r w:rsidRPr="005C15F7">
              <w:rPr>
                <w:b/>
                <w:bCs/>
                <w:sz w:val="27"/>
                <w:szCs w:val="27"/>
                <w:lang w:val="en-PK" w:eastAsia="en-PK"/>
              </w:rPr>
              <w:t>7. Employee Count by Gender and Marital Status</w:t>
            </w:r>
          </w:p>
        </w:tc>
      </w:tr>
      <w:tr w:rsidR="00CE38B0" w14:paraId="5700DFF4" w14:textId="77777777" w:rsidTr="00C763D9">
        <w:trPr>
          <w:trHeight w:val="410"/>
        </w:trPr>
        <w:tc>
          <w:tcPr>
            <w:tcW w:w="5395" w:type="dxa"/>
          </w:tcPr>
          <w:p w14:paraId="244A4E41" w14:textId="77777777" w:rsidR="00CE38B0" w:rsidRPr="005C15F7" w:rsidRDefault="00CE38B0" w:rsidP="00C763D9">
            <w:pPr>
              <w:spacing w:before="100" w:beforeAutospacing="1" w:after="100" w:afterAutospacing="1"/>
              <w:jc w:val="center"/>
              <w:rPr>
                <w:b/>
                <w:bCs/>
                <w:lang w:val="en-PK" w:eastAsia="en-PK"/>
              </w:rPr>
            </w:pPr>
            <w:r>
              <w:rPr>
                <w:b/>
                <w:bCs/>
                <w:lang w:val="en-PK" w:eastAsia="en-PK"/>
              </w:rPr>
              <w:t>Query</w:t>
            </w:r>
          </w:p>
        </w:tc>
        <w:tc>
          <w:tcPr>
            <w:tcW w:w="5395" w:type="dxa"/>
          </w:tcPr>
          <w:p w14:paraId="51A8E25D" w14:textId="77777777" w:rsidR="00CE38B0" w:rsidRPr="005C15F7" w:rsidRDefault="00CE38B0" w:rsidP="00C763D9">
            <w:pPr>
              <w:spacing w:before="100" w:beforeAutospacing="1" w:after="100" w:afterAutospacing="1"/>
              <w:jc w:val="center"/>
              <w:rPr>
                <w:b/>
                <w:bCs/>
                <w:lang w:val="en-PK" w:eastAsia="en-PK"/>
              </w:rPr>
            </w:pPr>
            <w:r>
              <w:rPr>
                <w:b/>
                <w:bCs/>
                <w:lang w:val="en-PK" w:eastAsia="en-PK"/>
              </w:rPr>
              <w:t>Result</w:t>
            </w:r>
          </w:p>
        </w:tc>
      </w:tr>
      <w:tr w:rsidR="00CE38B0" w14:paraId="364B53CA" w14:textId="77777777" w:rsidTr="007D2738">
        <w:trPr>
          <w:trHeight w:val="1983"/>
        </w:trPr>
        <w:tc>
          <w:tcPr>
            <w:tcW w:w="5395" w:type="dxa"/>
          </w:tcPr>
          <w:p w14:paraId="572E3072" w14:textId="77777777" w:rsidR="007D2738" w:rsidRDefault="007D2738" w:rsidP="007D273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</w:pPr>
          </w:p>
          <w:p w14:paraId="2205628D" w14:textId="77777777" w:rsidR="007D2738" w:rsidRDefault="007D2738" w:rsidP="007D273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FF00FF"/>
                <w:sz w:val="19"/>
                <w:szCs w:val="19"/>
                <w:lang w:val="en-PK"/>
              </w:rPr>
              <w:t>count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(</w:t>
            </w:r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*)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[Employee Count]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Gender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>Marital_Status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>HR_Data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Attrition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PK"/>
              </w:rPr>
              <w:t>'No'</w:t>
            </w:r>
          </w:p>
          <w:p w14:paraId="43A28C98" w14:textId="77777777" w:rsidR="007D2738" w:rsidRDefault="007D2738" w:rsidP="007D273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group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Gender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>Marital_Status</w:t>
            </w:r>
            <w:proofErr w:type="spellEnd"/>
          </w:p>
          <w:p w14:paraId="579C6922" w14:textId="4DF88719" w:rsidR="00CE38B0" w:rsidRPr="007D2738" w:rsidRDefault="007D2738" w:rsidP="007D273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order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FF00FF"/>
                <w:sz w:val="19"/>
                <w:szCs w:val="19"/>
                <w:lang w:val="en-PK"/>
              </w:rPr>
              <w:t>count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(</w:t>
            </w:r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*)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desc</w:t>
            </w:r>
          </w:p>
        </w:tc>
        <w:tc>
          <w:tcPr>
            <w:tcW w:w="5395" w:type="dxa"/>
          </w:tcPr>
          <w:p w14:paraId="267A20DC" w14:textId="5C7B548F" w:rsidR="00CE38B0" w:rsidRPr="00072D06" w:rsidRDefault="00E16712" w:rsidP="00C763D9">
            <w:pPr>
              <w:rPr>
                <w:lang w:val="en-PK"/>
              </w:rPr>
            </w:pPr>
            <w:r>
              <w:rPr>
                <w:noProof/>
                <w:lang w:val="en-PK"/>
              </w:rPr>
              <w:drawing>
                <wp:anchor distT="0" distB="0" distL="114300" distR="114300" simplePos="0" relativeHeight="251680768" behindDoc="0" locked="0" layoutInCell="1" allowOverlap="1" wp14:anchorId="0267D10A" wp14:editId="2531EAEA">
                  <wp:simplePos x="0" y="0"/>
                  <wp:positionH relativeFrom="page">
                    <wp:posOffset>31750</wp:posOffset>
                  </wp:positionH>
                  <wp:positionV relativeFrom="page">
                    <wp:posOffset>24130</wp:posOffset>
                  </wp:positionV>
                  <wp:extent cx="2263140" cy="1082040"/>
                  <wp:effectExtent l="0" t="0" r="3810" b="3810"/>
                  <wp:wrapNone/>
                  <wp:docPr id="1396624799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6624799" name="Picture 1396624799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3140" cy="1082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13A791CA" w14:textId="77777777" w:rsidR="00CE38B0" w:rsidRDefault="00CE38B0" w:rsidP="00A75FF2">
      <w:pPr>
        <w:rPr>
          <w:lang w:val="en-PK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CE38B0" w14:paraId="55026E05" w14:textId="77777777" w:rsidTr="00C763D9">
        <w:trPr>
          <w:trHeight w:val="306"/>
        </w:trPr>
        <w:tc>
          <w:tcPr>
            <w:tcW w:w="10790" w:type="dxa"/>
            <w:gridSpan w:val="2"/>
          </w:tcPr>
          <w:p w14:paraId="2C0B2C27" w14:textId="77777777" w:rsidR="00E16712" w:rsidRPr="00E16712" w:rsidRDefault="00E16712" w:rsidP="00E16712">
            <w:pPr>
              <w:pStyle w:val="ListParagraph"/>
              <w:ind w:left="1179" w:hanging="1179"/>
              <w:jc w:val="center"/>
              <w:rPr>
                <w:b/>
                <w:bCs/>
                <w:lang w:val="en-PK"/>
              </w:rPr>
            </w:pPr>
            <w:r w:rsidRPr="00E16712">
              <w:rPr>
                <w:b/>
                <w:bCs/>
                <w:lang w:val="en-PK"/>
              </w:rPr>
              <w:t>8. Work-Life Balance Ratings</w:t>
            </w:r>
          </w:p>
          <w:p w14:paraId="070E91F7" w14:textId="77777777" w:rsidR="00CE38B0" w:rsidRPr="00072D06" w:rsidRDefault="00CE38B0" w:rsidP="00C763D9">
            <w:pPr>
              <w:pStyle w:val="ListParagraph"/>
              <w:ind w:left="1179"/>
              <w:jc w:val="center"/>
              <w:rPr>
                <w:lang w:val="en-PK"/>
              </w:rPr>
            </w:pPr>
          </w:p>
        </w:tc>
      </w:tr>
      <w:tr w:rsidR="00CE38B0" w14:paraId="213EA333" w14:textId="77777777" w:rsidTr="00C763D9">
        <w:trPr>
          <w:trHeight w:val="410"/>
        </w:trPr>
        <w:tc>
          <w:tcPr>
            <w:tcW w:w="5395" w:type="dxa"/>
          </w:tcPr>
          <w:p w14:paraId="5943A5FC" w14:textId="77777777" w:rsidR="00CE38B0" w:rsidRPr="005C15F7" w:rsidRDefault="00CE38B0" w:rsidP="00C763D9">
            <w:pPr>
              <w:spacing w:before="100" w:beforeAutospacing="1" w:after="100" w:afterAutospacing="1"/>
              <w:jc w:val="center"/>
              <w:rPr>
                <w:b/>
                <w:bCs/>
                <w:lang w:val="en-PK" w:eastAsia="en-PK"/>
              </w:rPr>
            </w:pPr>
            <w:r>
              <w:rPr>
                <w:b/>
                <w:bCs/>
                <w:lang w:val="en-PK" w:eastAsia="en-PK"/>
              </w:rPr>
              <w:t>Query</w:t>
            </w:r>
          </w:p>
        </w:tc>
        <w:tc>
          <w:tcPr>
            <w:tcW w:w="5395" w:type="dxa"/>
          </w:tcPr>
          <w:p w14:paraId="13438B2B" w14:textId="77777777" w:rsidR="00CE38B0" w:rsidRPr="005C15F7" w:rsidRDefault="00CE38B0" w:rsidP="00C763D9">
            <w:pPr>
              <w:spacing w:before="100" w:beforeAutospacing="1" w:after="100" w:afterAutospacing="1"/>
              <w:jc w:val="center"/>
              <w:rPr>
                <w:b/>
                <w:bCs/>
                <w:lang w:val="en-PK" w:eastAsia="en-PK"/>
              </w:rPr>
            </w:pPr>
            <w:r>
              <w:rPr>
                <w:b/>
                <w:bCs/>
                <w:lang w:val="en-PK" w:eastAsia="en-PK"/>
              </w:rPr>
              <w:t>Result</w:t>
            </w:r>
          </w:p>
        </w:tc>
      </w:tr>
      <w:tr w:rsidR="00CE38B0" w14:paraId="31A135BB" w14:textId="77777777" w:rsidTr="00E16712">
        <w:trPr>
          <w:trHeight w:val="3408"/>
        </w:trPr>
        <w:tc>
          <w:tcPr>
            <w:tcW w:w="5395" w:type="dxa"/>
          </w:tcPr>
          <w:p w14:paraId="0E6951A5" w14:textId="77777777" w:rsidR="00E16712" w:rsidRDefault="00E16712" w:rsidP="00E167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</w:p>
          <w:p w14:paraId="796DE85A" w14:textId="77777777" w:rsidR="00E16712" w:rsidRDefault="00E16712" w:rsidP="00E167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   Department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,</w:t>
            </w:r>
          </w:p>
          <w:p w14:paraId="0877CB7F" w14:textId="77777777" w:rsidR="00E16712" w:rsidRDefault="00E16712" w:rsidP="00E167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</w:p>
          <w:p w14:paraId="76C671EB" w14:textId="77777777" w:rsidR="00E16712" w:rsidRDefault="00E16712" w:rsidP="00E167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WHEN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>Work_Life_Balance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1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THEN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PK"/>
              </w:rPr>
              <w:t>'Low'</w:t>
            </w:r>
          </w:p>
          <w:p w14:paraId="360D39B6" w14:textId="77777777" w:rsidR="00E16712" w:rsidRDefault="00E16712" w:rsidP="00E167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WHEN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>Work_Life_Balance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2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THEN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PK"/>
              </w:rPr>
              <w:t>'Medium'</w:t>
            </w:r>
          </w:p>
          <w:p w14:paraId="346BBFFA" w14:textId="77777777" w:rsidR="00E16712" w:rsidRDefault="00E16712" w:rsidP="00E167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WHEN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>Work_Life_Balance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3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THEN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PK"/>
              </w:rPr>
              <w:t>'High'</w:t>
            </w:r>
          </w:p>
          <w:p w14:paraId="24B0B0E4" w14:textId="77777777" w:rsidR="00E16712" w:rsidRDefault="00E16712" w:rsidP="00E167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WHEN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>Work_Life_Balance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4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THEN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PK"/>
              </w:rPr>
              <w:t>'Outstanding'</w:t>
            </w:r>
          </w:p>
          <w:p w14:paraId="297ED0DA" w14:textId="77777777" w:rsidR="00E16712" w:rsidRDefault="00E16712" w:rsidP="00E167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>Work_Life_Balance_Label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,</w:t>
            </w:r>
          </w:p>
          <w:p w14:paraId="011F139D" w14:textId="77777777" w:rsidR="00E16712" w:rsidRDefault="00E16712" w:rsidP="00E167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   </w:t>
            </w:r>
            <w:proofErr w:type="gramStart"/>
            <w:r>
              <w:rPr>
                <w:rFonts w:ascii="Consolas" w:hAnsi="Consolas" w:cs="Consolas"/>
                <w:color w:val="FF00FF"/>
                <w:sz w:val="19"/>
                <w:szCs w:val="19"/>
                <w:lang w:val="en-PK"/>
              </w:rPr>
              <w:t>COUNT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(</w:t>
            </w:r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*)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>Employee_Count</w:t>
            </w:r>
            <w:proofErr w:type="spellEnd"/>
          </w:p>
          <w:p w14:paraId="20402E67" w14:textId="77777777" w:rsidR="00E16712" w:rsidRDefault="00E16712" w:rsidP="00E167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>HR_Data</w:t>
            </w:r>
            <w:proofErr w:type="spellEnd"/>
          </w:p>
          <w:p w14:paraId="73BAA95C" w14:textId="3675A0E1" w:rsidR="00C474B1" w:rsidRDefault="00C474B1" w:rsidP="00E167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Attrition =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PK"/>
              </w:rPr>
              <w:t>'No'</w:t>
            </w:r>
          </w:p>
          <w:p w14:paraId="5940DA05" w14:textId="77777777" w:rsidR="00E16712" w:rsidRDefault="00E16712" w:rsidP="00E167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GROUP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Department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>Work_Life_Balance</w:t>
            </w:r>
            <w:proofErr w:type="spellEnd"/>
          </w:p>
          <w:p w14:paraId="7B07A64D" w14:textId="27F8C46D" w:rsidR="00CE38B0" w:rsidRPr="00072D06" w:rsidRDefault="00E16712" w:rsidP="00E16712">
            <w:pPr>
              <w:rPr>
                <w:lang w:val="en-PK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ORDER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Department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>Work_Life_Balance</w:t>
            </w:r>
            <w:proofErr w:type="spellEnd"/>
          </w:p>
        </w:tc>
        <w:tc>
          <w:tcPr>
            <w:tcW w:w="5395" w:type="dxa"/>
          </w:tcPr>
          <w:p w14:paraId="6F83E2D0" w14:textId="45C648C6" w:rsidR="00CE38B0" w:rsidRPr="00072D06" w:rsidRDefault="00E16712" w:rsidP="00C763D9">
            <w:pPr>
              <w:rPr>
                <w:lang w:val="en-PK"/>
              </w:rPr>
            </w:pPr>
            <w:r>
              <w:rPr>
                <w:noProof/>
                <w:lang w:val="en-PK"/>
              </w:rPr>
              <w:drawing>
                <wp:anchor distT="0" distB="0" distL="114300" distR="114300" simplePos="0" relativeHeight="251681792" behindDoc="0" locked="0" layoutInCell="1" allowOverlap="1" wp14:anchorId="62E2B2A3" wp14:editId="6B886160">
                  <wp:simplePos x="0" y="0"/>
                  <wp:positionH relativeFrom="page">
                    <wp:posOffset>62230</wp:posOffset>
                  </wp:positionH>
                  <wp:positionV relativeFrom="page">
                    <wp:posOffset>86995</wp:posOffset>
                  </wp:positionV>
                  <wp:extent cx="2948940" cy="1981200"/>
                  <wp:effectExtent l="0" t="0" r="3810" b="0"/>
                  <wp:wrapNone/>
                  <wp:docPr id="1250364929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0364929" name="Picture 1250364929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8940" cy="198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3128D8B6" w14:textId="77777777" w:rsidR="00CE38B0" w:rsidRDefault="00CE38B0" w:rsidP="00A75FF2">
      <w:pPr>
        <w:rPr>
          <w:lang w:val="en-PK"/>
        </w:rPr>
      </w:pPr>
    </w:p>
    <w:p w14:paraId="4601F348" w14:textId="77777777" w:rsidR="00CE38B0" w:rsidRDefault="00CE38B0" w:rsidP="00A75FF2">
      <w:pPr>
        <w:rPr>
          <w:lang w:val="en-PK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CE38B0" w14:paraId="45C109D3" w14:textId="77777777" w:rsidTr="00C763D9">
        <w:trPr>
          <w:trHeight w:val="306"/>
        </w:trPr>
        <w:tc>
          <w:tcPr>
            <w:tcW w:w="10790" w:type="dxa"/>
            <w:gridSpan w:val="2"/>
          </w:tcPr>
          <w:p w14:paraId="682661D6" w14:textId="77777777" w:rsidR="00E16712" w:rsidRPr="00E16712" w:rsidRDefault="00E16712" w:rsidP="00E16712">
            <w:pPr>
              <w:pStyle w:val="ListParagraph"/>
              <w:ind w:left="1179" w:hanging="1179"/>
              <w:jc w:val="center"/>
              <w:rPr>
                <w:b/>
                <w:bCs/>
                <w:lang w:val="en-PK"/>
              </w:rPr>
            </w:pPr>
            <w:r w:rsidRPr="00E16712">
              <w:rPr>
                <w:b/>
                <w:bCs/>
                <w:lang w:val="en-PK"/>
              </w:rPr>
              <w:t>9. Relationship Satisfaction</w:t>
            </w:r>
          </w:p>
          <w:p w14:paraId="70B0B29C" w14:textId="77777777" w:rsidR="00CE38B0" w:rsidRPr="00072D06" w:rsidRDefault="00CE38B0" w:rsidP="00C763D9">
            <w:pPr>
              <w:pStyle w:val="ListParagraph"/>
              <w:ind w:left="1179"/>
              <w:jc w:val="center"/>
              <w:rPr>
                <w:lang w:val="en-PK"/>
              </w:rPr>
            </w:pPr>
          </w:p>
        </w:tc>
      </w:tr>
      <w:tr w:rsidR="00CE38B0" w14:paraId="3A2B7907" w14:textId="77777777" w:rsidTr="00C763D9">
        <w:trPr>
          <w:trHeight w:val="410"/>
        </w:trPr>
        <w:tc>
          <w:tcPr>
            <w:tcW w:w="5395" w:type="dxa"/>
          </w:tcPr>
          <w:p w14:paraId="19A2C6EF" w14:textId="77777777" w:rsidR="00CE38B0" w:rsidRPr="005C15F7" w:rsidRDefault="00CE38B0" w:rsidP="00C763D9">
            <w:pPr>
              <w:spacing w:before="100" w:beforeAutospacing="1" w:after="100" w:afterAutospacing="1"/>
              <w:jc w:val="center"/>
              <w:rPr>
                <w:b/>
                <w:bCs/>
                <w:lang w:val="en-PK" w:eastAsia="en-PK"/>
              </w:rPr>
            </w:pPr>
            <w:r>
              <w:rPr>
                <w:b/>
                <w:bCs/>
                <w:lang w:val="en-PK" w:eastAsia="en-PK"/>
              </w:rPr>
              <w:t>Query</w:t>
            </w:r>
          </w:p>
        </w:tc>
        <w:tc>
          <w:tcPr>
            <w:tcW w:w="5395" w:type="dxa"/>
          </w:tcPr>
          <w:p w14:paraId="14B68C27" w14:textId="77777777" w:rsidR="00CE38B0" w:rsidRPr="005C15F7" w:rsidRDefault="00CE38B0" w:rsidP="00C763D9">
            <w:pPr>
              <w:spacing w:before="100" w:beforeAutospacing="1" w:after="100" w:afterAutospacing="1"/>
              <w:jc w:val="center"/>
              <w:rPr>
                <w:b/>
                <w:bCs/>
                <w:lang w:val="en-PK" w:eastAsia="en-PK"/>
              </w:rPr>
            </w:pPr>
            <w:r>
              <w:rPr>
                <w:b/>
                <w:bCs/>
                <w:lang w:val="en-PK" w:eastAsia="en-PK"/>
              </w:rPr>
              <w:t>Result</w:t>
            </w:r>
          </w:p>
        </w:tc>
      </w:tr>
      <w:tr w:rsidR="00CE38B0" w14:paraId="0826D8DE" w14:textId="77777777" w:rsidTr="00C763D9">
        <w:trPr>
          <w:trHeight w:val="1169"/>
        </w:trPr>
        <w:tc>
          <w:tcPr>
            <w:tcW w:w="5395" w:type="dxa"/>
          </w:tcPr>
          <w:p w14:paraId="7A2C24AF" w14:textId="77777777" w:rsidR="00E16712" w:rsidRDefault="00E16712" w:rsidP="00E167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</w:p>
          <w:p w14:paraId="0A8833DB" w14:textId="77777777" w:rsidR="00E16712" w:rsidRDefault="00E16712" w:rsidP="00E167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   Department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</w:p>
          <w:p w14:paraId="263A09CA" w14:textId="77777777" w:rsidR="00E16712" w:rsidRDefault="00E16712" w:rsidP="00E167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</w:p>
          <w:p w14:paraId="1B964AD3" w14:textId="77777777" w:rsidR="00E16712" w:rsidRDefault="00E16712" w:rsidP="00E167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WHEN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>Relationship_Satisfaction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1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THEN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PK"/>
              </w:rPr>
              <w:t>'Low'</w:t>
            </w:r>
          </w:p>
          <w:p w14:paraId="6FC13C38" w14:textId="77777777" w:rsidR="00E16712" w:rsidRDefault="00E16712" w:rsidP="00E167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WHEN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>Relationship_Satisfaction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2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THEN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PK"/>
              </w:rPr>
              <w:t>'Medium'</w:t>
            </w:r>
          </w:p>
          <w:p w14:paraId="633019B1" w14:textId="77777777" w:rsidR="00E16712" w:rsidRDefault="00E16712" w:rsidP="00E167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WHEN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>Relationship_Satisfaction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3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THEN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PK"/>
              </w:rPr>
              <w:t>'High'</w:t>
            </w:r>
          </w:p>
          <w:p w14:paraId="47568420" w14:textId="77777777" w:rsidR="00E16712" w:rsidRDefault="00E16712" w:rsidP="00E167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WHEN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>Relationship_Satisfaction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4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THEN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PK"/>
              </w:rPr>
              <w:t>'Outstanding'</w:t>
            </w:r>
          </w:p>
          <w:p w14:paraId="5D179DE2" w14:textId="77777777" w:rsidR="00E16712" w:rsidRDefault="00E16712" w:rsidP="00E167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>Relationship_Satisfaction_Label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,</w:t>
            </w:r>
          </w:p>
          <w:p w14:paraId="6E10D445" w14:textId="77777777" w:rsidR="00E16712" w:rsidRDefault="00E16712" w:rsidP="00E167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   </w:t>
            </w:r>
            <w:proofErr w:type="gramStart"/>
            <w:r>
              <w:rPr>
                <w:rFonts w:ascii="Consolas" w:hAnsi="Consolas" w:cs="Consolas"/>
                <w:color w:val="FF00FF"/>
                <w:sz w:val="19"/>
                <w:szCs w:val="19"/>
                <w:lang w:val="en-PK"/>
              </w:rPr>
              <w:t>COUNT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(</w:t>
            </w:r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*)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>Employee_Count</w:t>
            </w:r>
            <w:proofErr w:type="spellEnd"/>
          </w:p>
          <w:p w14:paraId="16AC4DDC" w14:textId="77777777" w:rsidR="00E16712" w:rsidRDefault="00E16712" w:rsidP="00E167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>HR_Data</w:t>
            </w:r>
            <w:proofErr w:type="spellEnd"/>
          </w:p>
          <w:p w14:paraId="46F4DF69" w14:textId="77777777" w:rsidR="00C474B1" w:rsidRDefault="00C474B1" w:rsidP="00C474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Attrition =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PK"/>
              </w:rPr>
              <w:t>'No'</w:t>
            </w:r>
          </w:p>
          <w:p w14:paraId="6B33AEE3" w14:textId="77777777" w:rsidR="00E16712" w:rsidRDefault="00E16712" w:rsidP="00E167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GROUP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Department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>Relationship_Satisfaction</w:t>
            </w:r>
            <w:proofErr w:type="spellEnd"/>
          </w:p>
          <w:p w14:paraId="30CED89C" w14:textId="12C852C9" w:rsidR="00CE38B0" w:rsidRPr="008E38D8" w:rsidRDefault="00E16712" w:rsidP="008E38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ORDER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Department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>Relationship_Satisfaction</w:t>
            </w:r>
            <w:proofErr w:type="spellEnd"/>
          </w:p>
        </w:tc>
        <w:tc>
          <w:tcPr>
            <w:tcW w:w="5395" w:type="dxa"/>
          </w:tcPr>
          <w:p w14:paraId="0A58B510" w14:textId="215C3319" w:rsidR="00CE38B0" w:rsidRPr="00072D06" w:rsidRDefault="00E16712" w:rsidP="00C763D9">
            <w:pPr>
              <w:rPr>
                <w:lang w:val="en-PK"/>
              </w:rPr>
            </w:pPr>
            <w:r>
              <w:rPr>
                <w:noProof/>
                <w:lang w:val="en-PK"/>
              </w:rPr>
              <w:drawing>
                <wp:anchor distT="0" distB="0" distL="114300" distR="114300" simplePos="0" relativeHeight="251682816" behindDoc="0" locked="0" layoutInCell="1" allowOverlap="1" wp14:anchorId="6920FAFB" wp14:editId="590C3F68">
                  <wp:simplePos x="0" y="0"/>
                  <wp:positionH relativeFrom="page">
                    <wp:posOffset>62230</wp:posOffset>
                  </wp:positionH>
                  <wp:positionV relativeFrom="page">
                    <wp:posOffset>132080</wp:posOffset>
                  </wp:positionV>
                  <wp:extent cx="3253740" cy="2019300"/>
                  <wp:effectExtent l="0" t="0" r="3810" b="0"/>
                  <wp:wrapNone/>
                  <wp:docPr id="280081880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081880" name="Picture 280081880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3740" cy="201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C87CC2D" w14:textId="77777777" w:rsidR="00CE38B0" w:rsidRDefault="00CE38B0" w:rsidP="00A75FF2">
      <w:pPr>
        <w:rPr>
          <w:lang w:val="en-PK"/>
        </w:rPr>
      </w:pPr>
    </w:p>
    <w:p w14:paraId="03238B91" w14:textId="77777777" w:rsidR="00CE38B0" w:rsidRDefault="00CE38B0" w:rsidP="00A75FF2">
      <w:pPr>
        <w:rPr>
          <w:lang w:val="en-PK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65"/>
        <w:gridCol w:w="5125"/>
      </w:tblGrid>
      <w:tr w:rsidR="00CE38B0" w14:paraId="40BF7B88" w14:textId="77777777" w:rsidTr="00C763D9">
        <w:trPr>
          <w:trHeight w:val="306"/>
        </w:trPr>
        <w:tc>
          <w:tcPr>
            <w:tcW w:w="10790" w:type="dxa"/>
            <w:gridSpan w:val="2"/>
          </w:tcPr>
          <w:p w14:paraId="7E5D92E0" w14:textId="060C73EA" w:rsidR="00E16712" w:rsidRPr="00E16712" w:rsidRDefault="00E16712" w:rsidP="00E16712">
            <w:pPr>
              <w:pStyle w:val="ListParagraph"/>
              <w:ind w:left="1179" w:hanging="1179"/>
              <w:jc w:val="center"/>
              <w:rPr>
                <w:b/>
                <w:bCs/>
                <w:lang w:val="en-PK"/>
              </w:rPr>
            </w:pPr>
            <w:r w:rsidRPr="00E16712">
              <w:rPr>
                <w:b/>
                <w:bCs/>
                <w:lang w:val="en-PK"/>
              </w:rPr>
              <w:t>10. Job Satisfaction Ratings</w:t>
            </w:r>
            <w:r>
              <w:rPr>
                <w:b/>
                <w:bCs/>
                <w:lang w:val="en-PK"/>
              </w:rPr>
              <w:t xml:space="preserve"> w.r.t Departments</w:t>
            </w:r>
          </w:p>
          <w:p w14:paraId="13C67D3E" w14:textId="77777777" w:rsidR="00CE38B0" w:rsidRPr="00072D06" w:rsidRDefault="00CE38B0" w:rsidP="00C763D9">
            <w:pPr>
              <w:pStyle w:val="ListParagraph"/>
              <w:ind w:left="1179"/>
              <w:jc w:val="center"/>
              <w:rPr>
                <w:lang w:val="en-PK"/>
              </w:rPr>
            </w:pPr>
          </w:p>
        </w:tc>
      </w:tr>
      <w:tr w:rsidR="00CE38B0" w14:paraId="0F101629" w14:textId="77777777" w:rsidTr="00C474B1">
        <w:trPr>
          <w:trHeight w:val="410"/>
        </w:trPr>
        <w:tc>
          <w:tcPr>
            <w:tcW w:w="5665" w:type="dxa"/>
          </w:tcPr>
          <w:p w14:paraId="0CF2D93D" w14:textId="77777777" w:rsidR="00CE38B0" w:rsidRPr="005C15F7" w:rsidRDefault="00CE38B0" w:rsidP="00C763D9">
            <w:pPr>
              <w:spacing w:before="100" w:beforeAutospacing="1" w:after="100" w:afterAutospacing="1"/>
              <w:jc w:val="center"/>
              <w:rPr>
                <w:b/>
                <w:bCs/>
                <w:lang w:val="en-PK" w:eastAsia="en-PK"/>
              </w:rPr>
            </w:pPr>
            <w:r>
              <w:rPr>
                <w:b/>
                <w:bCs/>
                <w:lang w:val="en-PK" w:eastAsia="en-PK"/>
              </w:rPr>
              <w:t>Query</w:t>
            </w:r>
          </w:p>
        </w:tc>
        <w:tc>
          <w:tcPr>
            <w:tcW w:w="5125" w:type="dxa"/>
          </w:tcPr>
          <w:p w14:paraId="5B84C1EA" w14:textId="77777777" w:rsidR="00CE38B0" w:rsidRPr="005C15F7" w:rsidRDefault="00CE38B0" w:rsidP="00C763D9">
            <w:pPr>
              <w:spacing w:before="100" w:beforeAutospacing="1" w:after="100" w:afterAutospacing="1"/>
              <w:jc w:val="center"/>
              <w:rPr>
                <w:b/>
                <w:bCs/>
                <w:lang w:val="en-PK" w:eastAsia="en-PK"/>
              </w:rPr>
            </w:pPr>
            <w:r>
              <w:rPr>
                <w:b/>
                <w:bCs/>
                <w:lang w:val="en-PK" w:eastAsia="en-PK"/>
              </w:rPr>
              <w:t>Result</w:t>
            </w:r>
          </w:p>
        </w:tc>
      </w:tr>
      <w:tr w:rsidR="00CE38B0" w14:paraId="4169C191" w14:textId="77777777" w:rsidTr="00C474B1">
        <w:trPr>
          <w:trHeight w:val="3435"/>
        </w:trPr>
        <w:tc>
          <w:tcPr>
            <w:tcW w:w="5665" w:type="dxa"/>
          </w:tcPr>
          <w:p w14:paraId="4A97CCC4" w14:textId="77777777" w:rsidR="00EC2872" w:rsidRDefault="00EC2872" w:rsidP="00EC28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</w:p>
          <w:p w14:paraId="3C974D8D" w14:textId="77777777" w:rsidR="00EC2872" w:rsidRDefault="00EC2872" w:rsidP="00EC28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>Department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,</w:t>
            </w:r>
          </w:p>
          <w:p w14:paraId="1386E59B" w14:textId="77777777" w:rsidR="00EC2872" w:rsidRDefault="00EC2872" w:rsidP="00EC28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</w:p>
          <w:p w14:paraId="39231472" w14:textId="77777777" w:rsidR="00EC2872" w:rsidRDefault="00EC2872" w:rsidP="00EC28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WHEN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>Job_Satisfaction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1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THEN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PK"/>
              </w:rPr>
              <w:t>'Low'</w:t>
            </w:r>
          </w:p>
          <w:p w14:paraId="11D4288B" w14:textId="77777777" w:rsidR="00EC2872" w:rsidRDefault="00EC2872" w:rsidP="00EC28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WHEN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>Job_Satisfaction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2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THEN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PK"/>
              </w:rPr>
              <w:t>'Medium'</w:t>
            </w:r>
          </w:p>
          <w:p w14:paraId="132408C8" w14:textId="77777777" w:rsidR="00EC2872" w:rsidRDefault="00EC2872" w:rsidP="00EC28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WHEN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>Job_Satisfaction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3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THEN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PK"/>
              </w:rPr>
              <w:t>'High'</w:t>
            </w:r>
          </w:p>
          <w:p w14:paraId="6871A18B" w14:textId="77777777" w:rsidR="00EC2872" w:rsidRDefault="00EC2872" w:rsidP="00EC28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WHEN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>Job_Satisfaction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4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THEN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PK"/>
              </w:rPr>
              <w:t>'Outstanding'</w:t>
            </w:r>
          </w:p>
          <w:p w14:paraId="6A4F36DF" w14:textId="77777777" w:rsidR="00EC2872" w:rsidRDefault="00EC2872" w:rsidP="00EC28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>Job_Satisfaction_Label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,</w:t>
            </w:r>
          </w:p>
          <w:p w14:paraId="7BF8FFFF" w14:textId="77777777" w:rsidR="00EC2872" w:rsidRDefault="00EC2872" w:rsidP="00EC28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   </w:t>
            </w:r>
            <w:proofErr w:type="gramStart"/>
            <w:r>
              <w:rPr>
                <w:rFonts w:ascii="Consolas" w:hAnsi="Consolas" w:cs="Consolas"/>
                <w:color w:val="FF00FF"/>
                <w:sz w:val="19"/>
                <w:szCs w:val="19"/>
                <w:lang w:val="en-PK"/>
              </w:rPr>
              <w:t>COUNT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(</w:t>
            </w:r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*)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>Employee_Count</w:t>
            </w:r>
            <w:proofErr w:type="spellEnd"/>
          </w:p>
          <w:p w14:paraId="1A81C490" w14:textId="77777777" w:rsidR="00EC2872" w:rsidRDefault="00EC2872" w:rsidP="00EC28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>HR_Data</w:t>
            </w:r>
            <w:proofErr w:type="spellEnd"/>
          </w:p>
          <w:p w14:paraId="318CBEB2" w14:textId="77777777" w:rsidR="00C474B1" w:rsidRDefault="00C474B1" w:rsidP="00C474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Attrition =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PK"/>
              </w:rPr>
              <w:t>'No'</w:t>
            </w:r>
          </w:p>
          <w:p w14:paraId="7F5E8394" w14:textId="77777777" w:rsidR="00EC2872" w:rsidRDefault="00EC2872" w:rsidP="00EC28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GROUP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>Job_Satisfaction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Department</w:t>
            </w:r>
          </w:p>
          <w:p w14:paraId="772EE8CD" w14:textId="67EAB89A" w:rsidR="00CE38B0" w:rsidRPr="00072D06" w:rsidRDefault="00EC2872" w:rsidP="00EC2872">
            <w:pPr>
              <w:rPr>
                <w:lang w:val="en-PK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ORDER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>Job_Satisfaction</w:t>
            </w:r>
            <w:proofErr w:type="spellEnd"/>
          </w:p>
        </w:tc>
        <w:tc>
          <w:tcPr>
            <w:tcW w:w="5125" w:type="dxa"/>
          </w:tcPr>
          <w:p w14:paraId="5DA5EC5E" w14:textId="7EC5C1F0" w:rsidR="00CE38B0" w:rsidRPr="00072D06" w:rsidRDefault="00EC2872" w:rsidP="00C763D9">
            <w:pPr>
              <w:rPr>
                <w:lang w:val="en-PK"/>
              </w:rPr>
            </w:pPr>
            <w:r>
              <w:rPr>
                <w:noProof/>
                <w:lang w:val="en-PK"/>
              </w:rPr>
              <w:drawing>
                <wp:anchor distT="0" distB="0" distL="114300" distR="114300" simplePos="0" relativeHeight="251683840" behindDoc="0" locked="0" layoutInCell="1" allowOverlap="1" wp14:anchorId="03AE15E4" wp14:editId="17E1280A">
                  <wp:simplePos x="0" y="0"/>
                  <wp:positionH relativeFrom="page">
                    <wp:posOffset>115570</wp:posOffset>
                  </wp:positionH>
                  <wp:positionV relativeFrom="page">
                    <wp:posOffset>63500</wp:posOffset>
                  </wp:positionV>
                  <wp:extent cx="2781300" cy="1950720"/>
                  <wp:effectExtent l="0" t="0" r="0" b="0"/>
                  <wp:wrapNone/>
                  <wp:docPr id="1993250703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3250703" name="Picture 1993250703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0" cy="1950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7CF9BCA2" w14:textId="77777777" w:rsidR="00CE38B0" w:rsidRDefault="00CE38B0" w:rsidP="00A75FF2">
      <w:pPr>
        <w:rPr>
          <w:lang w:val="en-PK"/>
        </w:rPr>
      </w:pPr>
    </w:p>
    <w:p w14:paraId="77D44F97" w14:textId="77777777" w:rsidR="00CE38B0" w:rsidRDefault="00CE38B0" w:rsidP="00A75FF2">
      <w:pPr>
        <w:rPr>
          <w:lang w:val="en-PK"/>
        </w:rPr>
      </w:pPr>
    </w:p>
    <w:p w14:paraId="066A0F82" w14:textId="77777777" w:rsidR="00CE38B0" w:rsidRDefault="00CE38B0" w:rsidP="00A75FF2">
      <w:pPr>
        <w:rPr>
          <w:lang w:val="en-PK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CE38B0" w14:paraId="25F12225" w14:textId="77777777" w:rsidTr="00C763D9">
        <w:trPr>
          <w:trHeight w:val="306"/>
        </w:trPr>
        <w:tc>
          <w:tcPr>
            <w:tcW w:w="10790" w:type="dxa"/>
            <w:gridSpan w:val="2"/>
          </w:tcPr>
          <w:p w14:paraId="621A4C61" w14:textId="2D6496CA" w:rsidR="00CE38B0" w:rsidRPr="00180E01" w:rsidRDefault="00180E01" w:rsidP="00180E01">
            <w:pPr>
              <w:pStyle w:val="ListParagraph"/>
              <w:ind w:left="1179" w:hanging="1145"/>
              <w:jc w:val="center"/>
              <w:rPr>
                <w:b/>
                <w:bCs/>
                <w:lang w:val="en-PK"/>
              </w:rPr>
            </w:pPr>
            <w:r w:rsidRPr="00180E01">
              <w:rPr>
                <w:b/>
                <w:bCs/>
                <w:lang w:val="en-PK"/>
              </w:rPr>
              <w:t>11. Education wise Employee Attrition</w:t>
            </w:r>
          </w:p>
        </w:tc>
      </w:tr>
      <w:tr w:rsidR="00CE38B0" w14:paraId="102875E4" w14:textId="77777777" w:rsidTr="00C763D9">
        <w:trPr>
          <w:trHeight w:val="410"/>
        </w:trPr>
        <w:tc>
          <w:tcPr>
            <w:tcW w:w="5395" w:type="dxa"/>
          </w:tcPr>
          <w:p w14:paraId="2EB7B76A" w14:textId="77777777" w:rsidR="00CE38B0" w:rsidRPr="005C15F7" w:rsidRDefault="00CE38B0" w:rsidP="00C763D9">
            <w:pPr>
              <w:spacing w:before="100" w:beforeAutospacing="1" w:after="100" w:afterAutospacing="1"/>
              <w:jc w:val="center"/>
              <w:rPr>
                <w:b/>
                <w:bCs/>
                <w:lang w:val="en-PK" w:eastAsia="en-PK"/>
              </w:rPr>
            </w:pPr>
            <w:r>
              <w:rPr>
                <w:b/>
                <w:bCs/>
                <w:lang w:val="en-PK" w:eastAsia="en-PK"/>
              </w:rPr>
              <w:t>Query</w:t>
            </w:r>
          </w:p>
        </w:tc>
        <w:tc>
          <w:tcPr>
            <w:tcW w:w="5395" w:type="dxa"/>
          </w:tcPr>
          <w:p w14:paraId="59042C68" w14:textId="77777777" w:rsidR="00CE38B0" w:rsidRPr="005C15F7" w:rsidRDefault="00CE38B0" w:rsidP="00C763D9">
            <w:pPr>
              <w:spacing w:before="100" w:beforeAutospacing="1" w:after="100" w:afterAutospacing="1"/>
              <w:jc w:val="center"/>
              <w:rPr>
                <w:b/>
                <w:bCs/>
                <w:lang w:val="en-PK" w:eastAsia="en-PK"/>
              </w:rPr>
            </w:pPr>
            <w:r>
              <w:rPr>
                <w:b/>
                <w:bCs/>
                <w:lang w:val="en-PK" w:eastAsia="en-PK"/>
              </w:rPr>
              <w:t>Result</w:t>
            </w:r>
          </w:p>
        </w:tc>
      </w:tr>
      <w:tr w:rsidR="00CE38B0" w14:paraId="26EF79A3" w14:textId="77777777" w:rsidTr="00180E01">
        <w:trPr>
          <w:trHeight w:val="2103"/>
        </w:trPr>
        <w:tc>
          <w:tcPr>
            <w:tcW w:w="5395" w:type="dxa"/>
          </w:tcPr>
          <w:p w14:paraId="0F08F1C7" w14:textId="77777777" w:rsidR="00180E01" w:rsidRDefault="00180E01" w:rsidP="00180E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</w:pPr>
          </w:p>
          <w:p w14:paraId="65300581" w14:textId="77777777" w:rsidR="00180E01" w:rsidRDefault="00180E01" w:rsidP="00180E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FF00FF"/>
                <w:sz w:val="19"/>
                <w:szCs w:val="19"/>
                <w:lang w:val="en-PK"/>
              </w:rPr>
              <w:t>count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(</w:t>
            </w:r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*)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[Attrition Count]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Education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>HR_Data</w:t>
            </w:r>
            <w:proofErr w:type="spellEnd"/>
          </w:p>
          <w:p w14:paraId="7E501820" w14:textId="77777777" w:rsidR="00180E01" w:rsidRDefault="00180E01" w:rsidP="00180E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Attrition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PK"/>
              </w:rPr>
              <w:t>'Yes'</w:t>
            </w:r>
          </w:p>
          <w:p w14:paraId="7B3F52B6" w14:textId="61BA83E7" w:rsidR="00CE38B0" w:rsidRPr="00072D06" w:rsidRDefault="00180E01" w:rsidP="00180E01">
            <w:pPr>
              <w:rPr>
                <w:lang w:val="en-PK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Group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Education</w:t>
            </w:r>
          </w:p>
        </w:tc>
        <w:tc>
          <w:tcPr>
            <w:tcW w:w="5395" w:type="dxa"/>
          </w:tcPr>
          <w:p w14:paraId="47551ABC" w14:textId="13A63F43" w:rsidR="00CE38B0" w:rsidRPr="00072D06" w:rsidRDefault="00180E01" w:rsidP="00C763D9">
            <w:pPr>
              <w:rPr>
                <w:lang w:val="en-PK"/>
              </w:rPr>
            </w:pPr>
            <w:r>
              <w:rPr>
                <w:noProof/>
                <w:lang w:val="en-PK"/>
              </w:rPr>
              <w:drawing>
                <wp:anchor distT="0" distB="0" distL="114300" distR="114300" simplePos="0" relativeHeight="251684864" behindDoc="0" locked="0" layoutInCell="1" allowOverlap="1" wp14:anchorId="6BD59F64" wp14:editId="76874ED3">
                  <wp:simplePos x="0" y="0"/>
                  <wp:positionH relativeFrom="page">
                    <wp:posOffset>743585</wp:posOffset>
                  </wp:positionH>
                  <wp:positionV relativeFrom="page">
                    <wp:posOffset>91440</wp:posOffset>
                  </wp:positionV>
                  <wp:extent cx="1813560" cy="1165860"/>
                  <wp:effectExtent l="0" t="0" r="0" b="0"/>
                  <wp:wrapNone/>
                  <wp:docPr id="14492904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929043" name="Picture 144929043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6195" cy="1167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691CAB5" w14:textId="77777777" w:rsidR="00CE38B0" w:rsidRDefault="00CE38B0" w:rsidP="00A75FF2">
      <w:pPr>
        <w:rPr>
          <w:lang w:val="en-PK"/>
        </w:rPr>
      </w:pPr>
    </w:p>
    <w:p w14:paraId="0668E7B1" w14:textId="77777777" w:rsidR="00CE38B0" w:rsidRDefault="00CE38B0" w:rsidP="00A75FF2">
      <w:pPr>
        <w:rPr>
          <w:lang w:val="en-PK"/>
        </w:rPr>
      </w:pPr>
    </w:p>
    <w:p w14:paraId="20106939" w14:textId="77777777" w:rsidR="00CE38B0" w:rsidRDefault="00CE38B0" w:rsidP="00A75FF2">
      <w:pPr>
        <w:rPr>
          <w:lang w:val="en-PK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CE38B0" w14:paraId="570D6ED3" w14:textId="77777777" w:rsidTr="00C763D9">
        <w:trPr>
          <w:trHeight w:val="306"/>
        </w:trPr>
        <w:tc>
          <w:tcPr>
            <w:tcW w:w="10790" w:type="dxa"/>
            <w:gridSpan w:val="2"/>
          </w:tcPr>
          <w:p w14:paraId="48148A60" w14:textId="569E1B49" w:rsidR="00CE38B0" w:rsidRPr="009B701A" w:rsidRDefault="009B701A" w:rsidP="009B701A">
            <w:pPr>
              <w:pStyle w:val="ListParagraph"/>
              <w:ind w:left="1179" w:hanging="1145"/>
              <w:jc w:val="center"/>
              <w:rPr>
                <w:b/>
                <w:bCs/>
                <w:lang w:val="en-PK"/>
              </w:rPr>
            </w:pPr>
            <w:r w:rsidRPr="009B701A">
              <w:rPr>
                <w:b/>
                <w:bCs/>
                <w:lang w:val="en-PK"/>
              </w:rPr>
              <w:t>12: Promotion Rate</w:t>
            </w:r>
          </w:p>
        </w:tc>
      </w:tr>
      <w:tr w:rsidR="00CE38B0" w14:paraId="655B68C4" w14:textId="77777777" w:rsidTr="00C763D9">
        <w:trPr>
          <w:trHeight w:val="410"/>
        </w:trPr>
        <w:tc>
          <w:tcPr>
            <w:tcW w:w="5395" w:type="dxa"/>
          </w:tcPr>
          <w:p w14:paraId="39616859" w14:textId="77777777" w:rsidR="00CE38B0" w:rsidRPr="005C15F7" w:rsidRDefault="00CE38B0" w:rsidP="00C763D9">
            <w:pPr>
              <w:spacing w:before="100" w:beforeAutospacing="1" w:after="100" w:afterAutospacing="1"/>
              <w:jc w:val="center"/>
              <w:rPr>
                <w:b/>
                <w:bCs/>
                <w:lang w:val="en-PK" w:eastAsia="en-PK"/>
              </w:rPr>
            </w:pPr>
            <w:r>
              <w:rPr>
                <w:b/>
                <w:bCs/>
                <w:lang w:val="en-PK" w:eastAsia="en-PK"/>
              </w:rPr>
              <w:t>Query</w:t>
            </w:r>
          </w:p>
        </w:tc>
        <w:tc>
          <w:tcPr>
            <w:tcW w:w="5395" w:type="dxa"/>
          </w:tcPr>
          <w:p w14:paraId="68ECF40C" w14:textId="77777777" w:rsidR="00CE38B0" w:rsidRPr="005C15F7" w:rsidRDefault="00CE38B0" w:rsidP="00C763D9">
            <w:pPr>
              <w:spacing w:before="100" w:beforeAutospacing="1" w:after="100" w:afterAutospacing="1"/>
              <w:jc w:val="center"/>
              <w:rPr>
                <w:b/>
                <w:bCs/>
                <w:lang w:val="en-PK" w:eastAsia="en-PK"/>
              </w:rPr>
            </w:pPr>
            <w:r>
              <w:rPr>
                <w:b/>
                <w:bCs/>
                <w:lang w:val="en-PK" w:eastAsia="en-PK"/>
              </w:rPr>
              <w:t>Result</w:t>
            </w:r>
          </w:p>
        </w:tc>
      </w:tr>
      <w:tr w:rsidR="00CE38B0" w14:paraId="70965966" w14:textId="77777777" w:rsidTr="00C763D9">
        <w:trPr>
          <w:trHeight w:val="1169"/>
        </w:trPr>
        <w:tc>
          <w:tcPr>
            <w:tcW w:w="5395" w:type="dxa"/>
          </w:tcPr>
          <w:p w14:paraId="697D03D3" w14:textId="77777777" w:rsidR="009B701A" w:rsidRDefault="009B701A" w:rsidP="009B70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FF00FF"/>
                <w:sz w:val="19"/>
                <w:szCs w:val="19"/>
                <w:lang w:val="en-PK"/>
              </w:rPr>
              <w:t>Round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(</w:t>
            </w:r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PK"/>
              </w:rPr>
              <w:t>COUNT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WHEN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"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>Years_Since_Last_Promotion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"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0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THEN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1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END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100.0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/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PK"/>
              </w:rPr>
              <w:t>COUNT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(*),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2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>Promotion_Rate</w:t>
            </w:r>
            <w:proofErr w:type="spellEnd"/>
          </w:p>
          <w:p w14:paraId="7ECF236E" w14:textId="7C08B254" w:rsidR="00CE38B0" w:rsidRPr="00072D06" w:rsidRDefault="009B701A" w:rsidP="009B701A">
            <w:pPr>
              <w:rPr>
                <w:lang w:val="en-PK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>HR_Data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Attrition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PK"/>
              </w:rPr>
              <w:t>'No'</w:t>
            </w:r>
          </w:p>
        </w:tc>
        <w:tc>
          <w:tcPr>
            <w:tcW w:w="5395" w:type="dxa"/>
          </w:tcPr>
          <w:p w14:paraId="6B8F394E" w14:textId="3D5AAEF4" w:rsidR="00CE38B0" w:rsidRPr="00072D06" w:rsidRDefault="009B701A" w:rsidP="00C763D9">
            <w:pPr>
              <w:rPr>
                <w:lang w:val="en-PK"/>
              </w:rPr>
            </w:pPr>
            <w:r>
              <w:rPr>
                <w:noProof/>
                <w:lang w:val="en-PK"/>
              </w:rPr>
              <w:drawing>
                <wp:anchor distT="0" distB="0" distL="114300" distR="114300" simplePos="0" relativeHeight="251685888" behindDoc="0" locked="0" layoutInCell="1" allowOverlap="1" wp14:anchorId="5AF69A2F" wp14:editId="648D4493">
                  <wp:simplePos x="0" y="0"/>
                  <wp:positionH relativeFrom="page">
                    <wp:posOffset>956945</wp:posOffset>
                  </wp:positionH>
                  <wp:positionV relativeFrom="page">
                    <wp:posOffset>59690</wp:posOffset>
                  </wp:positionV>
                  <wp:extent cx="1333500" cy="546000"/>
                  <wp:effectExtent l="0" t="0" r="0" b="6985"/>
                  <wp:wrapNone/>
                  <wp:docPr id="130340663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3406632" name="Picture 1303406632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54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EAB2E1B" w14:textId="77777777" w:rsidR="00CE38B0" w:rsidRDefault="00CE38B0" w:rsidP="00A75FF2">
      <w:pPr>
        <w:rPr>
          <w:lang w:val="en-PK"/>
        </w:rPr>
      </w:pPr>
    </w:p>
    <w:p w14:paraId="4193B160" w14:textId="77777777" w:rsidR="00CE38B0" w:rsidRDefault="00CE38B0" w:rsidP="00A75FF2">
      <w:pPr>
        <w:rPr>
          <w:lang w:val="en-PK"/>
        </w:rPr>
      </w:pPr>
    </w:p>
    <w:p w14:paraId="521E5008" w14:textId="77777777" w:rsidR="009B701A" w:rsidRDefault="009B701A" w:rsidP="00A75FF2">
      <w:pPr>
        <w:rPr>
          <w:lang w:val="en-PK"/>
        </w:rPr>
      </w:pPr>
    </w:p>
    <w:p w14:paraId="29670662" w14:textId="77777777" w:rsidR="008E38D8" w:rsidRDefault="008E38D8" w:rsidP="00A75FF2">
      <w:pPr>
        <w:rPr>
          <w:lang w:val="en-PK"/>
        </w:rPr>
      </w:pPr>
    </w:p>
    <w:p w14:paraId="151CA35B" w14:textId="77777777" w:rsidR="008E38D8" w:rsidRDefault="008E38D8" w:rsidP="00A75FF2">
      <w:pPr>
        <w:rPr>
          <w:lang w:val="en-PK"/>
        </w:rPr>
      </w:pPr>
    </w:p>
    <w:p w14:paraId="332C7CB7" w14:textId="77777777" w:rsidR="008E38D8" w:rsidRDefault="008E38D8" w:rsidP="00A75FF2">
      <w:pPr>
        <w:rPr>
          <w:lang w:val="en-PK"/>
        </w:rPr>
      </w:pPr>
    </w:p>
    <w:p w14:paraId="6CC08131" w14:textId="77777777" w:rsidR="008E38D8" w:rsidRDefault="008E38D8" w:rsidP="00A75FF2">
      <w:pPr>
        <w:rPr>
          <w:lang w:val="en-PK"/>
        </w:rPr>
      </w:pPr>
    </w:p>
    <w:p w14:paraId="104778CB" w14:textId="77777777" w:rsidR="009B701A" w:rsidRDefault="009B701A" w:rsidP="00A75FF2">
      <w:pPr>
        <w:rPr>
          <w:lang w:val="en-PK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CE38B0" w14:paraId="5F347944" w14:textId="77777777" w:rsidTr="00C763D9">
        <w:trPr>
          <w:trHeight w:val="306"/>
        </w:trPr>
        <w:tc>
          <w:tcPr>
            <w:tcW w:w="10790" w:type="dxa"/>
            <w:gridSpan w:val="2"/>
          </w:tcPr>
          <w:p w14:paraId="4A7E028B" w14:textId="53D56677" w:rsidR="00CE38B0" w:rsidRPr="009B701A" w:rsidRDefault="009B701A" w:rsidP="009B701A">
            <w:pPr>
              <w:pStyle w:val="ListParagraph"/>
              <w:ind w:left="1179" w:hanging="1179"/>
              <w:jc w:val="center"/>
              <w:rPr>
                <w:b/>
                <w:bCs/>
                <w:lang w:val="en-PK"/>
              </w:rPr>
            </w:pPr>
            <w:r w:rsidRPr="009B701A">
              <w:rPr>
                <w:b/>
                <w:bCs/>
                <w:lang w:val="en-PK"/>
              </w:rPr>
              <w:t>13. Managerial Tenure (Effectiveness)</w:t>
            </w:r>
          </w:p>
        </w:tc>
      </w:tr>
      <w:tr w:rsidR="00CE38B0" w14:paraId="13F7432F" w14:textId="77777777" w:rsidTr="00C763D9">
        <w:trPr>
          <w:trHeight w:val="410"/>
        </w:trPr>
        <w:tc>
          <w:tcPr>
            <w:tcW w:w="5395" w:type="dxa"/>
          </w:tcPr>
          <w:p w14:paraId="7B1D1FAF" w14:textId="77777777" w:rsidR="00CE38B0" w:rsidRPr="005C15F7" w:rsidRDefault="00CE38B0" w:rsidP="00C763D9">
            <w:pPr>
              <w:spacing w:before="100" w:beforeAutospacing="1" w:after="100" w:afterAutospacing="1"/>
              <w:jc w:val="center"/>
              <w:rPr>
                <w:b/>
                <w:bCs/>
                <w:lang w:val="en-PK" w:eastAsia="en-PK"/>
              </w:rPr>
            </w:pPr>
            <w:r>
              <w:rPr>
                <w:b/>
                <w:bCs/>
                <w:lang w:val="en-PK" w:eastAsia="en-PK"/>
              </w:rPr>
              <w:t>Query</w:t>
            </w:r>
          </w:p>
        </w:tc>
        <w:tc>
          <w:tcPr>
            <w:tcW w:w="5395" w:type="dxa"/>
          </w:tcPr>
          <w:p w14:paraId="275571B0" w14:textId="77777777" w:rsidR="00CE38B0" w:rsidRPr="005C15F7" w:rsidRDefault="00CE38B0" w:rsidP="00C763D9">
            <w:pPr>
              <w:spacing w:before="100" w:beforeAutospacing="1" w:after="100" w:afterAutospacing="1"/>
              <w:jc w:val="center"/>
              <w:rPr>
                <w:b/>
                <w:bCs/>
                <w:lang w:val="en-PK" w:eastAsia="en-PK"/>
              </w:rPr>
            </w:pPr>
            <w:r>
              <w:rPr>
                <w:b/>
                <w:bCs/>
                <w:lang w:val="en-PK" w:eastAsia="en-PK"/>
              </w:rPr>
              <w:t>Result</w:t>
            </w:r>
          </w:p>
        </w:tc>
      </w:tr>
      <w:tr w:rsidR="00CE38B0" w14:paraId="75030BC0" w14:textId="77777777" w:rsidTr="00C763D9">
        <w:trPr>
          <w:trHeight w:val="1169"/>
        </w:trPr>
        <w:tc>
          <w:tcPr>
            <w:tcW w:w="5395" w:type="dxa"/>
          </w:tcPr>
          <w:p w14:paraId="08E40CBA" w14:textId="77777777" w:rsidR="009B701A" w:rsidRDefault="009B701A" w:rsidP="009B70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</w:p>
          <w:p w14:paraId="2FC8EEE6" w14:textId="77777777" w:rsidR="009B701A" w:rsidRDefault="009B701A" w:rsidP="009B70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>Job_Role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</w:p>
          <w:p w14:paraId="4A81B14A" w14:textId="77777777" w:rsidR="009B701A" w:rsidRDefault="009B701A" w:rsidP="009B70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   </w:t>
            </w:r>
            <w:proofErr w:type="gramStart"/>
            <w:r>
              <w:rPr>
                <w:rFonts w:ascii="Consolas" w:hAnsi="Consolas" w:cs="Consolas"/>
                <w:color w:val="FF00FF"/>
                <w:sz w:val="19"/>
                <w:szCs w:val="19"/>
                <w:lang w:val="en-PK"/>
              </w:rPr>
              <w:t>Round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(</w:t>
            </w:r>
            <w:proofErr w:type="gramEnd"/>
            <w:r>
              <w:rPr>
                <w:rFonts w:ascii="Consolas" w:hAnsi="Consolas" w:cs="Consolas"/>
                <w:color w:val="FF00FF"/>
                <w:sz w:val="19"/>
                <w:szCs w:val="19"/>
                <w:lang w:val="en-PK"/>
              </w:rPr>
              <w:t>AVG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>Years_with_Curr_Manager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),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5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>Average_Managerial_Tenure</w:t>
            </w:r>
            <w:proofErr w:type="spellEnd"/>
          </w:p>
          <w:p w14:paraId="6C7B4583" w14:textId="77777777" w:rsidR="009B701A" w:rsidRDefault="009B701A" w:rsidP="009B70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>HR_Data</w:t>
            </w:r>
            <w:proofErr w:type="spellEnd"/>
          </w:p>
          <w:p w14:paraId="5026A66E" w14:textId="77777777" w:rsidR="009B701A" w:rsidRDefault="009B701A" w:rsidP="009B70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>Job_Role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PK"/>
              </w:rPr>
              <w:t>'Manager'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and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Attrition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PK"/>
              </w:rPr>
              <w:t>'No'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</w:p>
          <w:p w14:paraId="75CB9CE7" w14:textId="77777777" w:rsidR="009B701A" w:rsidRDefault="009B701A" w:rsidP="009B70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GROUP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>Job_Role</w:t>
            </w:r>
            <w:proofErr w:type="spellEnd"/>
          </w:p>
          <w:p w14:paraId="0FD9182D" w14:textId="1F4F4D0B" w:rsidR="00CE38B0" w:rsidRPr="00072D06" w:rsidRDefault="009B701A" w:rsidP="009B701A">
            <w:pPr>
              <w:rPr>
                <w:lang w:val="en-PK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ORDER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>Average_Managerial_Tenure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DESC</w:t>
            </w:r>
          </w:p>
        </w:tc>
        <w:tc>
          <w:tcPr>
            <w:tcW w:w="5395" w:type="dxa"/>
          </w:tcPr>
          <w:p w14:paraId="16812F5F" w14:textId="6BCD7B47" w:rsidR="00CE38B0" w:rsidRPr="00072D06" w:rsidRDefault="009B701A" w:rsidP="00C763D9">
            <w:pPr>
              <w:rPr>
                <w:lang w:val="en-PK"/>
              </w:rPr>
            </w:pPr>
            <w:r>
              <w:rPr>
                <w:noProof/>
                <w:lang w:val="en-PK"/>
              </w:rPr>
              <w:drawing>
                <wp:anchor distT="0" distB="0" distL="114300" distR="114300" simplePos="0" relativeHeight="251686912" behindDoc="0" locked="0" layoutInCell="1" allowOverlap="1" wp14:anchorId="44FF43B6" wp14:editId="0DA4E3BB">
                  <wp:simplePos x="0" y="0"/>
                  <wp:positionH relativeFrom="page">
                    <wp:posOffset>294582</wp:posOffset>
                  </wp:positionH>
                  <wp:positionV relativeFrom="page">
                    <wp:posOffset>163715</wp:posOffset>
                  </wp:positionV>
                  <wp:extent cx="2625881" cy="471055"/>
                  <wp:effectExtent l="0" t="0" r="3175" b="5715"/>
                  <wp:wrapNone/>
                  <wp:docPr id="191478303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4783038" name="Picture 1914783038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5881" cy="471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D85A0FE" w14:textId="77777777" w:rsidR="00CE38B0" w:rsidRDefault="00CE38B0" w:rsidP="00A75FF2">
      <w:pPr>
        <w:rPr>
          <w:lang w:val="en-PK"/>
        </w:rPr>
      </w:pPr>
    </w:p>
    <w:p w14:paraId="638DA3D1" w14:textId="77777777" w:rsidR="00CE38B0" w:rsidRDefault="00CE38B0" w:rsidP="00A75FF2">
      <w:pPr>
        <w:rPr>
          <w:lang w:val="en-PK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CE38B0" w14:paraId="7012EB7E" w14:textId="77777777" w:rsidTr="00C763D9">
        <w:trPr>
          <w:trHeight w:val="306"/>
        </w:trPr>
        <w:tc>
          <w:tcPr>
            <w:tcW w:w="10790" w:type="dxa"/>
            <w:gridSpan w:val="2"/>
          </w:tcPr>
          <w:p w14:paraId="13604A66" w14:textId="0C0EFC3C" w:rsidR="00CE38B0" w:rsidRPr="009B701A" w:rsidRDefault="009B701A" w:rsidP="009B701A">
            <w:pPr>
              <w:pStyle w:val="ListParagraph"/>
              <w:ind w:left="1179" w:hanging="1146"/>
              <w:jc w:val="center"/>
              <w:rPr>
                <w:b/>
                <w:bCs/>
                <w:lang w:val="en-PK"/>
              </w:rPr>
            </w:pPr>
            <w:r w:rsidRPr="009B701A">
              <w:rPr>
                <w:b/>
                <w:bCs/>
                <w:lang w:val="en-PK"/>
              </w:rPr>
              <w:t>14: Overtime Participation by Gender.</w:t>
            </w:r>
          </w:p>
        </w:tc>
      </w:tr>
      <w:tr w:rsidR="00CE38B0" w14:paraId="4912E735" w14:textId="77777777" w:rsidTr="00C763D9">
        <w:trPr>
          <w:trHeight w:val="410"/>
        </w:trPr>
        <w:tc>
          <w:tcPr>
            <w:tcW w:w="5395" w:type="dxa"/>
          </w:tcPr>
          <w:p w14:paraId="20E122B5" w14:textId="77777777" w:rsidR="00CE38B0" w:rsidRPr="005C15F7" w:rsidRDefault="00CE38B0" w:rsidP="00C763D9">
            <w:pPr>
              <w:spacing w:before="100" w:beforeAutospacing="1" w:after="100" w:afterAutospacing="1"/>
              <w:jc w:val="center"/>
              <w:rPr>
                <w:b/>
                <w:bCs/>
                <w:lang w:val="en-PK" w:eastAsia="en-PK"/>
              </w:rPr>
            </w:pPr>
            <w:r>
              <w:rPr>
                <w:b/>
                <w:bCs/>
                <w:lang w:val="en-PK" w:eastAsia="en-PK"/>
              </w:rPr>
              <w:t>Query</w:t>
            </w:r>
          </w:p>
        </w:tc>
        <w:tc>
          <w:tcPr>
            <w:tcW w:w="5395" w:type="dxa"/>
          </w:tcPr>
          <w:p w14:paraId="77FD3CD0" w14:textId="77777777" w:rsidR="00CE38B0" w:rsidRPr="005C15F7" w:rsidRDefault="00CE38B0" w:rsidP="00C763D9">
            <w:pPr>
              <w:spacing w:before="100" w:beforeAutospacing="1" w:after="100" w:afterAutospacing="1"/>
              <w:jc w:val="center"/>
              <w:rPr>
                <w:b/>
                <w:bCs/>
                <w:lang w:val="en-PK" w:eastAsia="en-PK"/>
              </w:rPr>
            </w:pPr>
            <w:r>
              <w:rPr>
                <w:b/>
                <w:bCs/>
                <w:lang w:val="en-PK" w:eastAsia="en-PK"/>
              </w:rPr>
              <w:t>Result</w:t>
            </w:r>
          </w:p>
        </w:tc>
      </w:tr>
      <w:tr w:rsidR="00CE38B0" w14:paraId="7F54C98B" w14:textId="77777777" w:rsidTr="00C763D9">
        <w:trPr>
          <w:trHeight w:val="1169"/>
        </w:trPr>
        <w:tc>
          <w:tcPr>
            <w:tcW w:w="5395" w:type="dxa"/>
          </w:tcPr>
          <w:p w14:paraId="309462A2" w14:textId="77777777" w:rsidR="009B701A" w:rsidRDefault="009B701A" w:rsidP="009B70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</w:p>
          <w:p w14:paraId="4798A5EF" w14:textId="77777777" w:rsidR="009B701A" w:rsidRDefault="009B701A" w:rsidP="009B70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   Gender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,</w:t>
            </w:r>
          </w:p>
          <w:p w14:paraId="4622ADCC" w14:textId="77777777" w:rsidR="009B701A" w:rsidRDefault="009B701A" w:rsidP="009B70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   </w:t>
            </w:r>
            <w:proofErr w:type="gramStart"/>
            <w:r>
              <w:rPr>
                <w:rFonts w:ascii="Consolas" w:hAnsi="Consolas" w:cs="Consolas"/>
                <w:color w:val="FF00FF"/>
                <w:sz w:val="19"/>
                <w:szCs w:val="19"/>
                <w:lang w:val="en-PK"/>
              </w:rPr>
              <w:t>COUNT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(</w:t>
            </w:r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*)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>Total_Employees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,</w:t>
            </w:r>
          </w:p>
          <w:p w14:paraId="3B723B22" w14:textId="77777777" w:rsidR="009B701A" w:rsidRDefault="009B701A" w:rsidP="009B70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   </w:t>
            </w:r>
            <w:proofErr w:type="gramStart"/>
            <w:r>
              <w:rPr>
                <w:rFonts w:ascii="Consolas" w:hAnsi="Consolas" w:cs="Consolas"/>
                <w:color w:val="FF00FF"/>
                <w:sz w:val="19"/>
                <w:szCs w:val="19"/>
                <w:lang w:val="en-PK"/>
              </w:rPr>
              <w:t>SUM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WHEN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>Over_Time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PK"/>
              </w:rPr>
              <w:t>'Yes'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THEN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1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ELSE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0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END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>Overtime_Participants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,</w:t>
            </w:r>
          </w:p>
          <w:p w14:paraId="285360E5" w14:textId="77777777" w:rsidR="009B701A" w:rsidRDefault="009B701A" w:rsidP="009B70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 xml:space="preserve">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(</w:t>
            </w:r>
            <w:proofErr w:type="gramStart"/>
            <w:r>
              <w:rPr>
                <w:rFonts w:ascii="Consolas" w:hAnsi="Consolas" w:cs="Consolas"/>
                <w:color w:val="FF00FF"/>
                <w:sz w:val="19"/>
                <w:szCs w:val="19"/>
                <w:lang w:val="en-PK"/>
              </w:rPr>
              <w:t>SUM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WHEN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>Over_Time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PK"/>
              </w:rPr>
              <w:t>'Yes'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THEN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1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ELSE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0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END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100.0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/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PK"/>
              </w:rPr>
              <w:t>COUNT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(*)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>Overtime_Participation_Rate</w:t>
            </w:r>
            <w:proofErr w:type="spellEnd"/>
          </w:p>
          <w:p w14:paraId="21B8E6FE" w14:textId="77777777" w:rsidR="009B701A" w:rsidRDefault="009B701A" w:rsidP="009B70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>HR_Data</w:t>
            </w:r>
            <w:proofErr w:type="spellEnd"/>
          </w:p>
          <w:p w14:paraId="4ACAE360" w14:textId="77777777" w:rsidR="00314463" w:rsidRDefault="00314463" w:rsidP="0031446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Attrition =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PK"/>
              </w:rPr>
              <w:t>'No'</w:t>
            </w:r>
          </w:p>
          <w:p w14:paraId="4D8261C9" w14:textId="77777777" w:rsidR="009B701A" w:rsidRDefault="009B701A" w:rsidP="009B70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GROUP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Gender</w:t>
            </w:r>
          </w:p>
          <w:p w14:paraId="1DEE28C0" w14:textId="77777777" w:rsidR="009B701A" w:rsidRDefault="009B701A" w:rsidP="009B70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ORDER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Gender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;</w:t>
            </w:r>
          </w:p>
          <w:p w14:paraId="753CA89A" w14:textId="77777777" w:rsidR="00CE38B0" w:rsidRPr="00072D06" w:rsidRDefault="00CE38B0" w:rsidP="00C763D9">
            <w:pPr>
              <w:rPr>
                <w:lang w:val="en-PK"/>
              </w:rPr>
            </w:pPr>
          </w:p>
        </w:tc>
        <w:tc>
          <w:tcPr>
            <w:tcW w:w="5395" w:type="dxa"/>
          </w:tcPr>
          <w:p w14:paraId="331D1FAC" w14:textId="5EAC1455" w:rsidR="00CE38B0" w:rsidRPr="00072D06" w:rsidRDefault="00581550" w:rsidP="00C763D9">
            <w:pPr>
              <w:rPr>
                <w:lang w:val="en-PK"/>
              </w:rPr>
            </w:pPr>
            <w:r>
              <w:rPr>
                <w:noProof/>
                <w:lang w:val="en-PK"/>
              </w:rPr>
              <w:drawing>
                <wp:anchor distT="0" distB="0" distL="114300" distR="114300" simplePos="0" relativeHeight="251687936" behindDoc="0" locked="0" layoutInCell="1" allowOverlap="1" wp14:anchorId="0A94E7E9" wp14:editId="44F06A78">
                  <wp:simplePos x="0" y="0"/>
                  <wp:positionH relativeFrom="page">
                    <wp:posOffset>60556</wp:posOffset>
                  </wp:positionH>
                  <wp:positionV relativeFrom="page">
                    <wp:posOffset>270799</wp:posOffset>
                  </wp:positionV>
                  <wp:extent cx="3156560" cy="775854"/>
                  <wp:effectExtent l="0" t="0" r="6350" b="5715"/>
                  <wp:wrapNone/>
                  <wp:docPr id="560147406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0147406" name="Picture 560147406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6560" cy="775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6306B525" w14:textId="77777777" w:rsidR="00CE38B0" w:rsidRDefault="00CE38B0" w:rsidP="00A75FF2">
      <w:pPr>
        <w:rPr>
          <w:lang w:val="en-PK"/>
        </w:rPr>
      </w:pPr>
    </w:p>
    <w:p w14:paraId="64046901" w14:textId="77777777" w:rsidR="00CE38B0" w:rsidRDefault="00CE38B0" w:rsidP="00A75FF2">
      <w:pPr>
        <w:rPr>
          <w:lang w:val="en-PK"/>
        </w:rPr>
      </w:pPr>
    </w:p>
    <w:p w14:paraId="01273B42" w14:textId="77777777" w:rsidR="00CE38B0" w:rsidRDefault="00CE38B0" w:rsidP="00A75FF2">
      <w:pPr>
        <w:rPr>
          <w:lang w:val="en-PK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CE38B0" w14:paraId="37BD0CF7" w14:textId="77777777" w:rsidTr="00C763D9">
        <w:trPr>
          <w:trHeight w:val="306"/>
        </w:trPr>
        <w:tc>
          <w:tcPr>
            <w:tcW w:w="10790" w:type="dxa"/>
            <w:gridSpan w:val="2"/>
          </w:tcPr>
          <w:p w14:paraId="371EE828" w14:textId="15B05D99" w:rsidR="00CE38B0" w:rsidRPr="00581550" w:rsidRDefault="00581550" w:rsidP="00581550">
            <w:pPr>
              <w:pStyle w:val="ListParagraph"/>
              <w:ind w:left="1179" w:hanging="1146"/>
              <w:jc w:val="center"/>
              <w:rPr>
                <w:b/>
                <w:bCs/>
                <w:lang w:val="en-PK"/>
              </w:rPr>
            </w:pPr>
            <w:r w:rsidRPr="00581550">
              <w:rPr>
                <w:b/>
                <w:bCs/>
                <w:lang w:val="en-PK"/>
              </w:rPr>
              <w:t>15. Performance Ratings by Gender</w:t>
            </w:r>
          </w:p>
        </w:tc>
      </w:tr>
      <w:tr w:rsidR="00CE38B0" w14:paraId="7A40F0F0" w14:textId="77777777" w:rsidTr="00C763D9">
        <w:trPr>
          <w:trHeight w:val="410"/>
        </w:trPr>
        <w:tc>
          <w:tcPr>
            <w:tcW w:w="5395" w:type="dxa"/>
          </w:tcPr>
          <w:p w14:paraId="6AA72FAD" w14:textId="77777777" w:rsidR="00CE38B0" w:rsidRPr="005C15F7" w:rsidRDefault="00CE38B0" w:rsidP="00C763D9">
            <w:pPr>
              <w:spacing w:before="100" w:beforeAutospacing="1" w:after="100" w:afterAutospacing="1"/>
              <w:jc w:val="center"/>
              <w:rPr>
                <w:b/>
                <w:bCs/>
                <w:lang w:val="en-PK" w:eastAsia="en-PK"/>
              </w:rPr>
            </w:pPr>
            <w:r>
              <w:rPr>
                <w:b/>
                <w:bCs/>
                <w:lang w:val="en-PK" w:eastAsia="en-PK"/>
              </w:rPr>
              <w:t>Query</w:t>
            </w:r>
          </w:p>
        </w:tc>
        <w:tc>
          <w:tcPr>
            <w:tcW w:w="5395" w:type="dxa"/>
          </w:tcPr>
          <w:p w14:paraId="2ADCF8C9" w14:textId="77777777" w:rsidR="00CE38B0" w:rsidRPr="005C15F7" w:rsidRDefault="00CE38B0" w:rsidP="00C763D9">
            <w:pPr>
              <w:spacing w:before="100" w:beforeAutospacing="1" w:after="100" w:afterAutospacing="1"/>
              <w:jc w:val="center"/>
              <w:rPr>
                <w:b/>
                <w:bCs/>
                <w:lang w:val="en-PK" w:eastAsia="en-PK"/>
              </w:rPr>
            </w:pPr>
            <w:r>
              <w:rPr>
                <w:b/>
                <w:bCs/>
                <w:lang w:val="en-PK" w:eastAsia="en-PK"/>
              </w:rPr>
              <w:t>Result</w:t>
            </w:r>
          </w:p>
        </w:tc>
      </w:tr>
      <w:tr w:rsidR="00CE38B0" w14:paraId="46F4F985" w14:textId="77777777" w:rsidTr="00C763D9">
        <w:trPr>
          <w:trHeight w:val="1169"/>
        </w:trPr>
        <w:tc>
          <w:tcPr>
            <w:tcW w:w="5395" w:type="dxa"/>
          </w:tcPr>
          <w:p w14:paraId="4E6509BB" w14:textId="77777777" w:rsidR="00581550" w:rsidRDefault="00581550" w:rsidP="005815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</w:p>
          <w:p w14:paraId="153337A8" w14:textId="77777777" w:rsidR="00581550" w:rsidRDefault="00581550" w:rsidP="005815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   Gender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,</w:t>
            </w:r>
          </w:p>
          <w:p w14:paraId="68EAF102" w14:textId="77777777" w:rsidR="00581550" w:rsidRDefault="00581550" w:rsidP="005815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  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n-PK"/>
              </w:rPr>
              <w:t>AVG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>Performance_Rating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>Average_Performance_Rating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,</w:t>
            </w:r>
          </w:p>
          <w:p w14:paraId="182CD6C9" w14:textId="77777777" w:rsidR="00581550" w:rsidRDefault="00581550" w:rsidP="005815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   </w:t>
            </w:r>
            <w:proofErr w:type="gramStart"/>
            <w:r>
              <w:rPr>
                <w:rFonts w:ascii="Consolas" w:hAnsi="Consolas" w:cs="Consolas"/>
                <w:color w:val="FF00FF"/>
                <w:sz w:val="19"/>
                <w:szCs w:val="19"/>
                <w:lang w:val="en-PK"/>
              </w:rPr>
              <w:t>COUNT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WHEN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>Performance_Rating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3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THEN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1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END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Rating_3_High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,</w:t>
            </w:r>
          </w:p>
          <w:p w14:paraId="0B389691" w14:textId="77777777" w:rsidR="00581550" w:rsidRDefault="00581550" w:rsidP="005815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   </w:t>
            </w:r>
            <w:proofErr w:type="gramStart"/>
            <w:r>
              <w:rPr>
                <w:rFonts w:ascii="Consolas" w:hAnsi="Consolas" w:cs="Consolas"/>
                <w:color w:val="FF00FF"/>
                <w:sz w:val="19"/>
                <w:szCs w:val="19"/>
                <w:lang w:val="en-PK"/>
              </w:rPr>
              <w:t>COUNT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WHEN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>Performance_Rating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4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THEN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1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END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PK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Rating_4_Outstanding</w:t>
            </w:r>
          </w:p>
          <w:p w14:paraId="14F4FF56" w14:textId="77777777" w:rsidR="00581550" w:rsidRDefault="00581550" w:rsidP="005815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>HR_Data</w:t>
            </w:r>
            <w:proofErr w:type="spellEnd"/>
          </w:p>
          <w:p w14:paraId="23CA2DDF" w14:textId="77777777" w:rsidR="00314463" w:rsidRDefault="00314463" w:rsidP="0031446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Attrition =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PK"/>
              </w:rPr>
              <w:t>'No'</w:t>
            </w:r>
          </w:p>
          <w:p w14:paraId="15F444BC" w14:textId="77777777" w:rsidR="00581550" w:rsidRDefault="00581550" w:rsidP="005815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GROUP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Gender</w:t>
            </w:r>
          </w:p>
          <w:p w14:paraId="286810B0" w14:textId="56FDA681" w:rsidR="00CE38B0" w:rsidRPr="00072D06" w:rsidRDefault="00581550" w:rsidP="00581550">
            <w:pPr>
              <w:rPr>
                <w:lang w:val="en-PK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ORDER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PK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PK"/>
              </w:rPr>
              <w:t xml:space="preserve"> Gender</w:t>
            </w:r>
          </w:p>
        </w:tc>
        <w:tc>
          <w:tcPr>
            <w:tcW w:w="5395" w:type="dxa"/>
          </w:tcPr>
          <w:p w14:paraId="3B550030" w14:textId="670700CF" w:rsidR="00CE38B0" w:rsidRPr="00072D06" w:rsidRDefault="00581550" w:rsidP="00C763D9">
            <w:pPr>
              <w:rPr>
                <w:lang w:val="en-PK"/>
              </w:rPr>
            </w:pPr>
            <w:r>
              <w:rPr>
                <w:noProof/>
                <w:lang w:val="en-PK"/>
              </w:rPr>
              <w:drawing>
                <wp:anchor distT="0" distB="0" distL="114300" distR="114300" simplePos="0" relativeHeight="251688960" behindDoc="0" locked="0" layoutInCell="1" allowOverlap="1" wp14:anchorId="12B6EEA0" wp14:editId="4691E923">
                  <wp:simplePos x="0" y="0"/>
                  <wp:positionH relativeFrom="page">
                    <wp:posOffset>59170</wp:posOffset>
                  </wp:positionH>
                  <wp:positionV relativeFrom="page">
                    <wp:posOffset>80009</wp:posOffset>
                  </wp:positionV>
                  <wp:extent cx="3335020" cy="602673"/>
                  <wp:effectExtent l="0" t="0" r="0" b="6985"/>
                  <wp:wrapNone/>
                  <wp:docPr id="1096025410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6025410" name="Picture 1096025410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8216" cy="617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141747F" w14:textId="77777777" w:rsidR="00CE38B0" w:rsidRDefault="00CE38B0" w:rsidP="00A75FF2">
      <w:pPr>
        <w:rPr>
          <w:lang w:val="en-PK"/>
        </w:rPr>
      </w:pPr>
    </w:p>
    <w:p w14:paraId="70E08294" w14:textId="77777777" w:rsidR="00CE38B0" w:rsidRDefault="00CE38B0" w:rsidP="00A75FF2">
      <w:pPr>
        <w:rPr>
          <w:lang w:val="en-PK"/>
        </w:rPr>
      </w:pPr>
    </w:p>
    <w:p w14:paraId="0CF5F1B5" w14:textId="77777777" w:rsidR="00CE38B0" w:rsidRDefault="00CE38B0" w:rsidP="00A75FF2">
      <w:pPr>
        <w:rPr>
          <w:lang w:val="en-PK"/>
        </w:rPr>
      </w:pPr>
    </w:p>
    <w:p w14:paraId="7205FC2C" w14:textId="77777777" w:rsidR="00CE38B0" w:rsidRDefault="00CE38B0" w:rsidP="00A75FF2">
      <w:pPr>
        <w:rPr>
          <w:lang w:val="en-PK"/>
        </w:rPr>
      </w:pPr>
    </w:p>
    <w:p w14:paraId="0831EA75" w14:textId="77777777" w:rsidR="00CE38B0" w:rsidRDefault="00CE38B0" w:rsidP="00A75FF2">
      <w:pPr>
        <w:rPr>
          <w:lang w:val="en-PK"/>
        </w:rPr>
      </w:pPr>
    </w:p>
    <w:p w14:paraId="539758B0" w14:textId="77777777" w:rsidR="00CE38B0" w:rsidRDefault="00CE38B0" w:rsidP="00A75FF2">
      <w:pPr>
        <w:rPr>
          <w:lang w:val="en-PK"/>
        </w:rPr>
      </w:pPr>
    </w:p>
    <w:p w14:paraId="5141EA3D" w14:textId="77777777" w:rsidR="00CE38B0" w:rsidRDefault="00CE38B0" w:rsidP="00A75FF2">
      <w:pPr>
        <w:rPr>
          <w:lang w:val="en-PK"/>
        </w:rPr>
      </w:pPr>
    </w:p>
    <w:p w14:paraId="210D6DAC" w14:textId="77777777" w:rsidR="00CE38B0" w:rsidRPr="00A75FF2" w:rsidRDefault="00CE38B0" w:rsidP="00A75FF2">
      <w:pPr>
        <w:rPr>
          <w:lang w:val="en-PK"/>
        </w:rPr>
      </w:pPr>
    </w:p>
    <w:sectPr w:rsidR="00CE38B0" w:rsidRPr="00A75FF2" w:rsidSect="00E74B29">
      <w:footerReference w:type="even" r:id="rId37"/>
      <w:footerReference w:type="default" r:id="rId38"/>
      <w:pgSz w:w="12240" w:h="15840" w:code="1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C75280" w14:textId="77777777" w:rsidR="005A0755" w:rsidRDefault="005A0755" w:rsidP="00E74B29">
      <w:r>
        <w:separator/>
      </w:r>
    </w:p>
  </w:endnote>
  <w:endnote w:type="continuationSeparator" w:id="0">
    <w:p w14:paraId="55A3A294" w14:textId="77777777" w:rsidR="005A0755" w:rsidRDefault="005A0755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145936648"/>
      <w:docPartObj>
        <w:docPartGallery w:val="Page Numbers (Bottom of Page)"/>
        <w:docPartUnique/>
      </w:docPartObj>
    </w:sdtPr>
    <w:sdtContent>
      <w:p w14:paraId="6D1079D5" w14:textId="77777777" w:rsidR="00E74B29" w:rsidRDefault="00E74B29" w:rsidP="006709F1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C1ED5DE" w14:textId="77777777" w:rsidR="00E74B29" w:rsidRDefault="00E74B29" w:rsidP="006709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B6BC80" w14:textId="77777777" w:rsidR="00E74B29" w:rsidRDefault="00E74B29" w:rsidP="006709F1">
    <w:pPr>
      <w:pStyle w:val="Footer"/>
      <w:rPr>
        <w:rStyle w:val="PageNumber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1079"/>
      <w:gridCol w:w="5395"/>
      <w:gridCol w:w="3237"/>
      <w:gridCol w:w="1079"/>
    </w:tblGrid>
    <w:tr w:rsidR="00E74B29" w14:paraId="3984FCC6" w14:textId="77777777" w:rsidTr="006709F1">
      <w:tc>
        <w:tcPr>
          <w:tcW w:w="1079" w:type="dxa"/>
        </w:tcPr>
        <w:p w14:paraId="116A3985" w14:textId="77777777" w:rsidR="00E74B29" w:rsidRPr="00E74B29" w:rsidRDefault="00E74B29" w:rsidP="006709F1">
          <w:pPr>
            <w:pStyle w:val="Footer"/>
          </w:pPr>
        </w:p>
      </w:tc>
      <w:tc>
        <w:tcPr>
          <w:tcW w:w="5395" w:type="dxa"/>
        </w:tcPr>
        <w:p w14:paraId="332D4D94" w14:textId="3C6EE4D4" w:rsidR="00E74B29" w:rsidRPr="00874FE7" w:rsidRDefault="009E13ED" w:rsidP="006709F1">
          <w:pPr>
            <w:pStyle w:val="Footer"/>
          </w:pPr>
          <w:r>
            <w:t xml:space="preserve">HR Analytics </w:t>
          </w:r>
        </w:p>
      </w:tc>
      <w:tc>
        <w:tcPr>
          <w:tcW w:w="3237" w:type="dxa"/>
        </w:tcPr>
        <w:sdt>
          <w:sdtPr>
            <w:rPr>
              <w:rStyle w:val="PageNumber"/>
            </w:rPr>
            <w:id w:val="-1206949233"/>
            <w:docPartObj>
              <w:docPartGallery w:val="Page Numbers (Bottom of Page)"/>
              <w:docPartUnique/>
            </w:docPartObj>
          </w:sdtPr>
          <w:sdtContent>
            <w:p w14:paraId="6C05EB53" w14:textId="77777777" w:rsidR="00E74B29" w:rsidRPr="00E74B29" w:rsidRDefault="00E74B29" w:rsidP="006709F1">
              <w:pPr>
                <w:pStyle w:val="Footer"/>
                <w:jc w:val="right"/>
              </w:pPr>
              <w:r w:rsidRPr="00E74B29">
                <w:t xml:space="preserve">PAGE </w:t>
              </w:r>
              <w:r w:rsidRPr="00E74B29">
                <w:fldChar w:fldCharType="begin"/>
              </w:r>
              <w:r w:rsidRPr="00E74B29">
                <w:instrText xml:space="preserve"> PAGE </w:instrText>
              </w:r>
              <w:r w:rsidRPr="00E74B29">
                <w:fldChar w:fldCharType="separate"/>
              </w:r>
              <w:r w:rsidR="00837914">
                <w:rPr>
                  <w:noProof/>
                </w:rPr>
                <w:t>4</w:t>
              </w:r>
              <w:r w:rsidRPr="00E74B29">
                <w:fldChar w:fldCharType="end"/>
              </w:r>
            </w:p>
          </w:sdtContent>
        </w:sdt>
      </w:tc>
      <w:tc>
        <w:tcPr>
          <w:tcW w:w="1079" w:type="dxa"/>
        </w:tcPr>
        <w:p w14:paraId="3A21B0B6" w14:textId="77777777" w:rsidR="00E74B29" w:rsidRPr="00E74B29" w:rsidRDefault="00E74B29" w:rsidP="006709F1">
          <w:pPr>
            <w:pStyle w:val="Footer"/>
          </w:pPr>
        </w:p>
      </w:tc>
    </w:tr>
  </w:tbl>
  <w:p w14:paraId="3DE21CC9" w14:textId="77777777" w:rsidR="00E74B29" w:rsidRDefault="00E74B29" w:rsidP="006709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FEB983" w14:textId="77777777" w:rsidR="005A0755" w:rsidRDefault="005A0755" w:rsidP="00E74B29">
      <w:r>
        <w:separator/>
      </w:r>
    </w:p>
  </w:footnote>
  <w:footnote w:type="continuationSeparator" w:id="0">
    <w:p w14:paraId="3B21A24B" w14:textId="77777777" w:rsidR="005A0755" w:rsidRDefault="005A0755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5F6DB8"/>
    <w:multiLevelType w:val="multilevel"/>
    <w:tmpl w:val="EC8EC878"/>
    <w:lvl w:ilvl="0">
      <w:start w:val="1"/>
      <w:numFmt w:val="lowerRoman"/>
      <w:lvlText w:val="%1."/>
      <w:lvlJc w:val="right"/>
      <w:pPr>
        <w:tabs>
          <w:tab w:val="num" w:pos="1179"/>
        </w:tabs>
        <w:ind w:left="1179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99"/>
        </w:tabs>
        <w:ind w:left="189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619"/>
        </w:tabs>
        <w:ind w:left="261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39"/>
        </w:tabs>
        <w:ind w:left="333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59"/>
        </w:tabs>
        <w:ind w:left="405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779"/>
        </w:tabs>
        <w:ind w:left="477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99"/>
        </w:tabs>
        <w:ind w:left="549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219"/>
        </w:tabs>
        <w:ind w:left="621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39"/>
        </w:tabs>
        <w:ind w:left="6939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87050F"/>
    <w:multiLevelType w:val="multilevel"/>
    <w:tmpl w:val="EC8EC878"/>
    <w:lvl w:ilvl="0">
      <w:start w:val="1"/>
      <w:numFmt w:val="lowerRoman"/>
      <w:lvlText w:val="%1."/>
      <w:lvlJc w:val="right"/>
      <w:pPr>
        <w:tabs>
          <w:tab w:val="num" w:pos="1179"/>
        </w:tabs>
        <w:ind w:left="1179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99"/>
        </w:tabs>
        <w:ind w:left="189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619"/>
        </w:tabs>
        <w:ind w:left="261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39"/>
        </w:tabs>
        <w:ind w:left="333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59"/>
        </w:tabs>
        <w:ind w:left="405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779"/>
        </w:tabs>
        <w:ind w:left="477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99"/>
        </w:tabs>
        <w:ind w:left="549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219"/>
        </w:tabs>
        <w:ind w:left="621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39"/>
        </w:tabs>
        <w:ind w:left="6939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494168A"/>
    <w:multiLevelType w:val="multilevel"/>
    <w:tmpl w:val="EC8EC878"/>
    <w:lvl w:ilvl="0">
      <w:start w:val="1"/>
      <w:numFmt w:val="lowerRoman"/>
      <w:lvlText w:val="%1."/>
      <w:lvlJc w:val="right"/>
      <w:pPr>
        <w:tabs>
          <w:tab w:val="num" w:pos="1179"/>
        </w:tabs>
        <w:ind w:left="1179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99"/>
        </w:tabs>
        <w:ind w:left="189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619"/>
        </w:tabs>
        <w:ind w:left="261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39"/>
        </w:tabs>
        <w:ind w:left="333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59"/>
        </w:tabs>
        <w:ind w:left="405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779"/>
        </w:tabs>
        <w:ind w:left="477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99"/>
        </w:tabs>
        <w:ind w:left="549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219"/>
        </w:tabs>
        <w:ind w:left="621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39"/>
        </w:tabs>
        <w:ind w:left="6939" w:hanging="360"/>
      </w:pPr>
      <w:rPr>
        <w:rFonts w:ascii="Wingdings" w:hAnsi="Wingdings" w:hint="default"/>
        <w:sz w:val="20"/>
      </w:rPr>
    </w:lvl>
  </w:abstractNum>
  <w:num w:numId="1" w16cid:durableId="1727799965">
    <w:abstractNumId w:val="1"/>
  </w:num>
  <w:num w:numId="2" w16cid:durableId="1006711056">
    <w:abstractNumId w:val="2"/>
  </w:num>
  <w:num w:numId="3" w16cid:durableId="38356891">
    <w:abstractNumId w:val="0"/>
  </w:num>
  <w:num w:numId="4" w16cid:durableId="16132417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13ED"/>
    <w:rsid w:val="00004C95"/>
    <w:rsid w:val="00057053"/>
    <w:rsid w:val="00072D06"/>
    <w:rsid w:val="00086FA5"/>
    <w:rsid w:val="00090BDD"/>
    <w:rsid w:val="000E4641"/>
    <w:rsid w:val="000F5E15"/>
    <w:rsid w:val="00151F5A"/>
    <w:rsid w:val="00151F66"/>
    <w:rsid w:val="001566D4"/>
    <w:rsid w:val="00160EE0"/>
    <w:rsid w:val="00177F8D"/>
    <w:rsid w:val="00180E01"/>
    <w:rsid w:val="00185F4A"/>
    <w:rsid w:val="00210550"/>
    <w:rsid w:val="00277B06"/>
    <w:rsid w:val="002A7CEF"/>
    <w:rsid w:val="002B5A37"/>
    <w:rsid w:val="002D2200"/>
    <w:rsid w:val="002E0316"/>
    <w:rsid w:val="00314463"/>
    <w:rsid w:val="00365F4F"/>
    <w:rsid w:val="003A5E04"/>
    <w:rsid w:val="003D391D"/>
    <w:rsid w:val="0040564B"/>
    <w:rsid w:val="0048120C"/>
    <w:rsid w:val="004909D9"/>
    <w:rsid w:val="00521481"/>
    <w:rsid w:val="00581550"/>
    <w:rsid w:val="005A0755"/>
    <w:rsid w:val="00665110"/>
    <w:rsid w:val="006709F1"/>
    <w:rsid w:val="006769FA"/>
    <w:rsid w:val="006C60E6"/>
    <w:rsid w:val="00735CE1"/>
    <w:rsid w:val="00770B9E"/>
    <w:rsid w:val="007D2738"/>
    <w:rsid w:val="00837914"/>
    <w:rsid w:val="0086546D"/>
    <w:rsid w:val="00874FE7"/>
    <w:rsid w:val="008E38D8"/>
    <w:rsid w:val="008F02A1"/>
    <w:rsid w:val="00952F7D"/>
    <w:rsid w:val="0095496A"/>
    <w:rsid w:val="009A38BA"/>
    <w:rsid w:val="009B701A"/>
    <w:rsid w:val="009E13ED"/>
    <w:rsid w:val="009F1622"/>
    <w:rsid w:val="00A40640"/>
    <w:rsid w:val="00A571EE"/>
    <w:rsid w:val="00A75FF2"/>
    <w:rsid w:val="00B43E11"/>
    <w:rsid w:val="00C474B1"/>
    <w:rsid w:val="00C755AB"/>
    <w:rsid w:val="00CE38B0"/>
    <w:rsid w:val="00D43125"/>
    <w:rsid w:val="00D66A3A"/>
    <w:rsid w:val="00D82353"/>
    <w:rsid w:val="00DF198B"/>
    <w:rsid w:val="00E16712"/>
    <w:rsid w:val="00E244AD"/>
    <w:rsid w:val="00E74B29"/>
    <w:rsid w:val="00EC2872"/>
    <w:rsid w:val="00ED55B3"/>
    <w:rsid w:val="00F50791"/>
    <w:rsid w:val="00F86B16"/>
    <w:rsid w:val="00F86CB9"/>
    <w:rsid w:val="00FA7B8D"/>
    <w:rsid w:val="00FB2F1A"/>
    <w:rsid w:val="00FF6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86BEC5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314463"/>
  </w:style>
  <w:style w:type="paragraph" w:styleId="Heading1">
    <w:name w:val="heading 1"/>
    <w:basedOn w:val="Normal"/>
    <w:next w:val="Normal"/>
    <w:link w:val="Heading1Char"/>
    <w:qFormat/>
    <w:rsid w:val="00874FE7"/>
    <w:pPr>
      <w:jc w:val="center"/>
      <w:outlineLvl w:val="0"/>
    </w:pPr>
    <w:rPr>
      <w:rFonts w:asciiTheme="majorHAnsi" w:hAnsiTheme="majorHAnsi"/>
      <w:b/>
      <w:color w:val="476166" w:themeColor="accent1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1"/>
    <w:qFormat/>
    <w:rsid w:val="00874FE7"/>
    <w:pPr>
      <w:jc w:val="center"/>
      <w:outlineLvl w:val="1"/>
    </w:pPr>
    <w:rPr>
      <w:b/>
      <w:sz w:val="48"/>
      <w:szCs w:val="48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874FE7"/>
    <w:pPr>
      <w:jc w:val="center"/>
      <w:outlineLvl w:val="3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4"/>
    <w:qFormat/>
    <w:rsid w:val="00874FE7"/>
    <w:pPr>
      <w:spacing w:before="240"/>
      <w:outlineLvl w:val="4"/>
    </w:pPr>
    <w:rPr>
      <w:rFonts w:asciiTheme="majorHAnsi" w:hAnsiTheme="majorHAnsi"/>
      <w:b/>
      <w:color w:val="476166" w:themeColor="accen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DF198B"/>
    <w:rPr>
      <w:sz w:val="10"/>
    </w:rPr>
  </w:style>
  <w:style w:type="paragraph" w:styleId="BalloonText">
    <w:name w:val="Balloon Text"/>
    <w:basedOn w:val="Normal"/>
    <w:link w:val="BalloonTextChar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874FE7"/>
    <w:rPr>
      <w:b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2"/>
    <w:rsid w:val="00874FE7"/>
    <w:rPr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">
    <w:name w:val="Text"/>
    <w:basedOn w:val="Normal"/>
    <w:uiPriority w:val="5"/>
    <w:qFormat/>
    <w:rsid w:val="00874FE7"/>
    <w:rPr>
      <w:sz w:val="28"/>
      <w:szCs w:val="28"/>
    </w:rPr>
  </w:style>
  <w:style w:type="paragraph" w:styleId="Header">
    <w:name w:val="header"/>
    <w:basedOn w:val="Footer"/>
    <w:link w:val="HeaderChar"/>
    <w:uiPriority w:val="99"/>
    <w:semiHidden/>
    <w:rsid w:val="00E74B29"/>
    <w:rPr>
      <w:rFonts w:ascii="Georgia" w:hAnsi="Georgi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74FE7"/>
    <w:rPr>
      <w:rFonts w:ascii="Georgia" w:hAnsi="Georgia"/>
    </w:rPr>
  </w:style>
  <w:style w:type="paragraph" w:styleId="Footer">
    <w:name w:val="footer"/>
    <w:basedOn w:val="Normal"/>
    <w:link w:val="FooterChar"/>
    <w:uiPriority w:val="99"/>
    <w:rsid w:val="006709F1"/>
    <w:pPr>
      <w:tabs>
        <w:tab w:val="center" w:pos="4680"/>
        <w:tab w:val="right" w:pos="9360"/>
      </w:tabs>
    </w:pPr>
    <w:rPr>
      <w:rFonts w:asciiTheme="majorHAnsi" w:hAnsiTheme="majorHAnsi"/>
      <w:b/>
      <w:color w:val="476166" w:themeColor="accent1"/>
    </w:rPr>
  </w:style>
  <w:style w:type="character" w:customStyle="1" w:styleId="FooterChar">
    <w:name w:val="Footer Char"/>
    <w:basedOn w:val="DefaultParagraphFont"/>
    <w:link w:val="Footer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PageNumber">
    <w:name w:val="page number"/>
    <w:basedOn w:val="DefaultParagraphFont"/>
    <w:uiPriority w:val="99"/>
    <w:semiHidden/>
    <w:rsid w:val="00E74B29"/>
  </w:style>
  <w:style w:type="character" w:customStyle="1" w:styleId="Heading5Char">
    <w:name w:val="Heading 5 Char"/>
    <w:basedOn w:val="DefaultParagraphFont"/>
    <w:link w:val="Heading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6"/>
    <w:qFormat/>
    <w:rsid w:val="00874FE7"/>
    <w:rPr>
      <w:color w:val="476166" w:themeColor="accent1"/>
      <w:sz w:val="96"/>
      <w:szCs w:val="96"/>
    </w:rPr>
  </w:style>
  <w:style w:type="character" w:customStyle="1" w:styleId="QuoteChar">
    <w:name w:val="Quote Char"/>
    <w:basedOn w:val="DefaultParagraphFont"/>
    <w:link w:val="Quote"/>
    <w:uiPriority w:val="6"/>
    <w:rsid w:val="00874FE7"/>
    <w:rPr>
      <w:color w:val="476166" w:themeColor="accent1"/>
      <w:sz w:val="96"/>
      <w:szCs w:val="96"/>
    </w:rPr>
  </w:style>
  <w:style w:type="character" w:styleId="PlaceholderText">
    <w:name w:val="Placeholder Text"/>
    <w:basedOn w:val="DefaultParagraphFont"/>
    <w:uiPriority w:val="99"/>
    <w:semiHidden/>
    <w:rsid w:val="00874FE7"/>
    <w:rPr>
      <w:color w:val="808080"/>
    </w:rPr>
  </w:style>
  <w:style w:type="paragraph" w:styleId="ListParagraph">
    <w:name w:val="List Paragraph"/>
    <w:basedOn w:val="Normal"/>
    <w:uiPriority w:val="34"/>
    <w:qFormat/>
    <w:rsid w:val="00D823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image" Target="media/image17.jpg"/><Relationship Id="rId39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2.jpg"/><Relationship Id="rId34" Type="http://schemas.openxmlformats.org/officeDocument/2006/relationships/image" Target="media/image25.jpg"/><Relationship Id="rId7" Type="http://schemas.openxmlformats.org/officeDocument/2006/relationships/webSettings" Target="webSetting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image" Target="media/image16.jpg"/><Relationship Id="rId33" Type="http://schemas.openxmlformats.org/officeDocument/2006/relationships/image" Target="media/image24.jpg"/><Relationship Id="rId38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29" Type="http://schemas.openxmlformats.org/officeDocument/2006/relationships/image" Target="media/image20.jp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g"/><Relationship Id="rId24" Type="http://schemas.openxmlformats.org/officeDocument/2006/relationships/image" Target="media/image15.jpg"/><Relationship Id="rId32" Type="http://schemas.openxmlformats.org/officeDocument/2006/relationships/image" Target="media/image23.jpg"/><Relationship Id="rId37" Type="http://schemas.openxmlformats.org/officeDocument/2006/relationships/footer" Target="footer1.xml"/><Relationship Id="rId40" Type="http://schemas.openxmlformats.org/officeDocument/2006/relationships/glossaryDocument" Target="glossary/document.xml"/><Relationship Id="rId5" Type="http://schemas.openxmlformats.org/officeDocument/2006/relationships/styles" Target="styles.xml"/><Relationship Id="rId15" Type="http://schemas.openxmlformats.org/officeDocument/2006/relationships/image" Target="media/image6.jpg"/><Relationship Id="rId23" Type="http://schemas.openxmlformats.org/officeDocument/2006/relationships/image" Target="media/image14.jpg"/><Relationship Id="rId28" Type="http://schemas.openxmlformats.org/officeDocument/2006/relationships/image" Target="media/image19.jpg"/><Relationship Id="rId36" Type="http://schemas.openxmlformats.org/officeDocument/2006/relationships/image" Target="media/image27.jpg"/><Relationship Id="rId10" Type="http://schemas.openxmlformats.org/officeDocument/2006/relationships/image" Target="media/image1.png"/><Relationship Id="rId19" Type="http://schemas.openxmlformats.org/officeDocument/2006/relationships/image" Target="media/image10.jpg"/><Relationship Id="rId31" Type="http://schemas.openxmlformats.org/officeDocument/2006/relationships/image" Target="media/image22.jp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g"/><Relationship Id="rId22" Type="http://schemas.openxmlformats.org/officeDocument/2006/relationships/image" Target="media/image13.jpg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35" Type="http://schemas.openxmlformats.org/officeDocument/2006/relationships/image" Target="media/image26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hehr\AppData\Roaming\Microsoft\Templates\Modern%20student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4FF0455E924D466288071725012FA6C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66E28D5-9C86-4ED4-BD2C-228BB788A29A}"/>
      </w:docPartPr>
      <w:docPartBody>
        <w:p w:rsidR="00502965" w:rsidRDefault="00000000">
          <w:pPr>
            <w:pStyle w:val="4FF0455E924D466288071725012FA6C3"/>
          </w:pPr>
          <w:r w:rsidRPr="00DF198B">
            <w:t>—</w:t>
          </w:r>
        </w:p>
      </w:docPartBody>
    </w:docPart>
    <w:docPart>
      <w:docPartPr>
        <w:name w:val="7E2C6E751E4B4F58AF62FBD4A24C54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397274-E0E2-4032-9995-89CC87279A51}"/>
      </w:docPartPr>
      <w:docPartBody>
        <w:p w:rsidR="00502965" w:rsidRDefault="00000000">
          <w:pPr>
            <w:pStyle w:val="7E2C6E751E4B4F58AF62FBD4A24C54FB"/>
          </w:pPr>
          <w:r w:rsidRPr="00DF198B">
            <w:t>—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190F"/>
    <w:rsid w:val="00057053"/>
    <w:rsid w:val="00277B06"/>
    <w:rsid w:val="002E0316"/>
    <w:rsid w:val="002F50F5"/>
    <w:rsid w:val="00502965"/>
    <w:rsid w:val="006E2DCE"/>
    <w:rsid w:val="00711026"/>
    <w:rsid w:val="00A571EE"/>
    <w:rsid w:val="00AE0011"/>
    <w:rsid w:val="00C119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PK" w:eastAsia="en-PK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FF0455E924D466288071725012FA6C3">
    <w:name w:val="4FF0455E924D466288071725012FA6C3"/>
  </w:style>
  <w:style w:type="paragraph" w:customStyle="1" w:styleId="7E2C6E751E4B4F58AF62FBD4A24C54FB">
    <w:name w:val="7E2C6E751E4B4F58AF62FBD4A24C54F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0D3411A-7586-4E92-AE2C-577E571916D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5AA84DA-4874-4497-B587-599D84E265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5D670B6-EC8C-4A16-AA74-472978BEF74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student report.dotx</Template>
  <TotalTime>0</TotalTime>
  <Pages>9</Pages>
  <Words>1017</Words>
  <Characters>5801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2024-12-03T18:26:00Z</dcterms:created>
  <dcterms:modified xsi:type="dcterms:W3CDTF">2024-12-08T11:35:00Z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